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750A" w:rsidRDefault="00EA750A" w:rsidP="0015769D">
      <w:pPr>
        <w:jc w:val="center"/>
        <w:rPr>
          <w:rFonts w:ascii="Arial" w:hAnsi="Arial" w:cs="Arial"/>
          <w:color w:val="4B4B4B"/>
          <w:sz w:val="17"/>
          <w:szCs w:val="17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25pt;height:69pt">
            <v:imagedata r:id="rId4" r:href="rId5"/>
          </v:shape>
        </w:pict>
      </w:r>
    </w:p>
    <w:tbl>
      <w:tblPr>
        <w:tblW w:w="10500" w:type="dxa"/>
        <w:jc w:val="center"/>
        <w:tblCellSpacing w:w="0" w:type="dxa"/>
        <w:tblCellMar>
          <w:left w:w="0" w:type="dxa"/>
          <w:right w:w="0" w:type="dxa"/>
        </w:tblCellMar>
        <w:tblLook w:val="0000"/>
      </w:tblPr>
      <w:tblGrid>
        <w:gridCol w:w="150"/>
        <w:gridCol w:w="240"/>
        <w:gridCol w:w="2803"/>
        <w:gridCol w:w="240"/>
        <w:gridCol w:w="1475"/>
        <w:gridCol w:w="240"/>
        <w:gridCol w:w="1574"/>
        <w:gridCol w:w="240"/>
        <w:gridCol w:w="1574"/>
        <w:gridCol w:w="240"/>
        <w:gridCol w:w="1574"/>
        <w:gridCol w:w="150"/>
      </w:tblGrid>
      <w:tr w:rsidR="00EA750A" w:rsidTr="0015769D">
        <w:trPr>
          <w:trHeight w:val="15"/>
          <w:tblCellSpacing w:w="0" w:type="dxa"/>
          <w:jc w:val="center"/>
        </w:trPr>
        <w:tc>
          <w:tcPr>
            <w:tcW w:w="15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2"/>
                <w:szCs w:val="17"/>
              </w:rPr>
            </w:pP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2"/>
                <w:szCs w:val="17"/>
              </w:rPr>
            </w:pPr>
          </w:p>
        </w:tc>
        <w:tc>
          <w:tcPr>
            <w:tcW w:w="2805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2"/>
                <w:szCs w:val="17"/>
              </w:rPr>
            </w:pP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2"/>
                <w:szCs w:val="17"/>
              </w:rPr>
            </w:pPr>
          </w:p>
        </w:tc>
        <w:tc>
          <w:tcPr>
            <w:tcW w:w="147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2"/>
                <w:szCs w:val="17"/>
              </w:rPr>
            </w:pP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2"/>
                <w:szCs w:val="17"/>
              </w:rPr>
            </w:pPr>
          </w:p>
        </w:tc>
        <w:tc>
          <w:tcPr>
            <w:tcW w:w="1575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2"/>
                <w:szCs w:val="17"/>
              </w:rPr>
            </w:pP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2"/>
                <w:szCs w:val="17"/>
              </w:rPr>
            </w:pPr>
          </w:p>
        </w:tc>
        <w:tc>
          <w:tcPr>
            <w:tcW w:w="1575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2"/>
                <w:szCs w:val="17"/>
              </w:rPr>
            </w:pP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2"/>
                <w:szCs w:val="17"/>
              </w:rPr>
            </w:pPr>
          </w:p>
        </w:tc>
        <w:tc>
          <w:tcPr>
            <w:tcW w:w="1575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2"/>
                <w:szCs w:val="17"/>
              </w:rPr>
            </w:pPr>
          </w:p>
        </w:tc>
        <w:tc>
          <w:tcPr>
            <w:tcW w:w="15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2"/>
                <w:szCs w:val="17"/>
              </w:rPr>
            </w:pPr>
          </w:p>
        </w:tc>
      </w:tr>
      <w:tr w:rsidR="00EA750A" w:rsidTr="0015769D">
        <w:trPr>
          <w:tblCellSpacing w:w="0" w:type="dxa"/>
          <w:jc w:val="center"/>
        </w:trPr>
        <w:tc>
          <w:tcPr>
            <w:tcW w:w="390" w:type="dxa"/>
            <w:gridSpan w:val="2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4515" w:type="dxa"/>
            <w:gridSpan w:val="3"/>
            <w:vAlign w:val="bottom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t>Cliente</w:t>
            </w: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1575" w:type="dxa"/>
            <w:vAlign w:val="bottom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t>Total desta fatura - R$</w:t>
            </w: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1575" w:type="dxa"/>
            <w:vAlign w:val="bottom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t>Pagamento mínimo - R$</w:t>
            </w: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1575" w:type="dxa"/>
            <w:vAlign w:val="bottom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t>Vencimento</w:t>
            </w:r>
          </w:p>
        </w:tc>
        <w:tc>
          <w:tcPr>
            <w:tcW w:w="15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</w:tr>
      <w:tr w:rsidR="00EA750A" w:rsidTr="0015769D">
        <w:trPr>
          <w:trHeight w:val="330"/>
          <w:tblCellSpacing w:w="0" w:type="dxa"/>
          <w:jc w:val="center"/>
        </w:trPr>
        <w:tc>
          <w:tcPr>
            <w:tcW w:w="15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pict>
                <v:shape id="_x0000_i1026" type="#_x0000_t75" alt="" style="width:10.5pt;height:11.25pt">
                  <v:imagedata r:id="rId6" r:href="rId7"/>
                </v:shape>
              </w:pict>
            </w:r>
          </w:p>
        </w:tc>
        <w:tc>
          <w:tcPr>
            <w:tcW w:w="4515" w:type="dxa"/>
            <w:gridSpan w:val="3"/>
            <w:vAlign w:val="center"/>
          </w:tcPr>
          <w:p w:rsidR="00EA750A" w:rsidRDefault="00EA750A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 SANDRO TAVARES</w:t>
            </w: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1575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t> </w:t>
            </w: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1575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t> </w:t>
            </w:r>
          </w:p>
        </w:tc>
        <w:tc>
          <w:tcPr>
            <w:tcW w:w="240" w:type="dxa"/>
            <w:vAlign w:val="center"/>
          </w:tcPr>
          <w:p w:rsidR="00EA750A" w:rsidRDefault="00EA750A">
            <w:pPr>
              <w:jc w:val="center"/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pict>
                <v:shape id="_x0000_i1027" type="#_x0000_t75" alt="" style="width:10.5pt;height:11.25pt">
                  <v:imagedata r:id="rId8" r:href="rId9"/>
                </v:shape>
              </w:pict>
            </w:r>
          </w:p>
        </w:tc>
        <w:tc>
          <w:tcPr>
            <w:tcW w:w="1575" w:type="dxa"/>
            <w:vAlign w:val="center"/>
          </w:tcPr>
          <w:p w:rsidR="00EA750A" w:rsidRDefault="00EA750A">
            <w:pPr>
              <w:jc w:val="center"/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 05.06.2010 </w:t>
            </w:r>
          </w:p>
        </w:tc>
        <w:tc>
          <w:tcPr>
            <w:tcW w:w="15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</w:tr>
      <w:tr w:rsidR="00EA750A" w:rsidTr="0015769D">
        <w:trPr>
          <w:tblCellSpacing w:w="0" w:type="dxa"/>
          <w:jc w:val="center"/>
        </w:trPr>
        <w:tc>
          <w:tcPr>
            <w:tcW w:w="390" w:type="dxa"/>
            <w:gridSpan w:val="2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2805" w:type="dxa"/>
            <w:vAlign w:val="bottom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t>Cartão</w:t>
            </w: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1470" w:type="dxa"/>
            <w:vAlign w:val="bottom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t>Número do Cartão</w:t>
            </w:r>
          </w:p>
        </w:tc>
        <w:tc>
          <w:tcPr>
            <w:tcW w:w="240" w:type="dxa"/>
            <w:vAlign w:val="center"/>
          </w:tcPr>
          <w:p w:rsidR="00EA750A" w:rsidRDefault="00EA750A">
            <w:pPr>
              <w:jc w:val="center"/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pict>
                <v:shape id="_x0000_i1028" type="#_x0000_t75" alt="" style="width:10.5pt;height:11.25pt">
                  <v:imagedata r:id="rId8" r:href="rId10"/>
                </v:shape>
              </w:pict>
            </w:r>
          </w:p>
        </w:tc>
        <w:tc>
          <w:tcPr>
            <w:tcW w:w="1575" w:type="dxa"/>
            <w:vAlign w:val="bottom"/>
          </w:tcPr>
          <w:p w:rsidR="00EA750A" w:rsidRDefault="00EA750A">
            <w:pPr>
              <w:jc w:val="center"/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 562,66</w:t>
            </w:r>
          </w:p>
        </w:tc>
        <w:tc>
          <w:tcPr>
            <w:tcW w:w="240" w:type="dxa"/>
            <w:vAlign w:val="center"/>
          </w:tcPr>
          <w:p w:rsidR="00EA750A" w:rsidRDefault="00EA750A">
            <w:pPr>
              <w:jc w:val="center"/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pict>
                <v:shape id="_x0000_i1029" type="#_x0000_t75" alt="" style="width:10.5pt;height:11.25pt">
                  <v:imagedata r:id="rId8" r:href="rId11"/>
                </v:shape>
              </w:pict>
            </w:r>
          </w:p>
        </w:tc>
        <w:tc>
          <w:tcPr>
            <w:tcW w:w="1575" w:type="dxa"/>
            <w:vAlign w:val="bottom"/>
          </w:tcPr>
          <w:p w:rsidR="00EA750A" w:rsidRDefault="00EA750A">
            <w:pPr>
              <w:jc w:val="center"/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 56,26</w:t>
            </w: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1575" w:type="dxa"/>
            <w:vAlign w:val="bottom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t>Página</w:t>
            </w:r>
          </w:p>
        </w:tc>
        <w:tc>
          <w:tcPr>
            <w:tcW w:w="15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</w:tr>
      <w:tr w:rsidR="00EA750A" w:rsidTr="0015769D">
        <w:trPr>
          <w:trHeight w:val="330"/>
          <w:tblCellSpacing w:w="0" w:type="dxa"/>
          <w:jc w:val="center"/>
        </w:trPr>
        <w:tc>
          <w:tcPr>
            <w:tcW w:w="150" w:type="dxa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pict>
                <v:shape id="_x0000_i1030" type="#_x0000_t75" alt="" style="width:10.5pt;height:11.25pt">
                  <v:imagedata r:id="rId6" r:href="rId12"/>
                </v:shape>
              </w:pict>
            </w:r>
          </w:p>
        </w:tc>
        <w:tc>
          <w:tcPr>
            <w:tcW w:w="2805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 OUROCARD PLATINUM VISA</w:t>
            </w: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pict>
                <v:shape id="_x0000_i1031" type="#_x0000_t75" alt="" style="width:10.5pt;height:11.25pt">
                  <v:imagedata r:id="rId6" r:href="rId13"/>
                </v:shape>
              </w:pict>
            </w:r>
          </w:p>
        </w:tc>
        <w:tc>
          <w:tcPr>
            <w:tcW w:w="1470" w:type="dxa"/>
            <w:vAlign w:val="center"/>
          </w:tcPr>
          <w:p w:rsidR="00EA750A" w:rsidRDefault="00EA750A">
            <w:pPr>
              <w:jc w:val="center"/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 4984.****.****.8996</w:t>
            </w:r>
          </w:p>
        </w:tc>
        <w:tc>
          <w:tcPr>
            <w:tcW w:w="240" w:type="dxa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1575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t> </w:t>
            </w:r>
          </w:p>
        </w:tc>
        <w:tc>
          <w:tcPr>
            <w:tcW w:w="240" w:type="dxa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1575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t> </w:t>
            </w:r>
          </w:p>
        </w:tc>
        <w:tc>
          <w:tcPr>
            <w:tcW w:w="240" w:type="dxa"/>
            <w:vAlign w:val="center"/>
          </w:tcPr>
          <w:p w:rsidR="00EA750A" w:rsidRDefault="00EA750A">
            <w:pPr>
              <w:jc w:val="center"/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pict>
                <v:shape id="_x0000_i1032" type="#_x0000_t75" alt="" style="width:10.5pt;height:11.25pt">
                  <v:imagedata r:id="rId8" r:href="rId14"/>
                </v:shape>
              </w:pict>
            </w:r>
          </w:p>
        </w:tc>
        <w:tc>
          <w:tcPr>
            <w:tcW w:w="1575" w:type="dxa"/>
            <w:vAlign w:val="center"/>
          </w:tcPr>
          <w:p w:rsidR="00EA750A" w:rsidRDefault="00EA750A">
            <w:pPr>
              <w:jc w:val="center"/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 Única </w:t>
            </w:r>
          </w:p>
        </w:tc>
        <w:tc>
          <w:tcPr>
            <w:tcW w:w="150" w:type="dxa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</w:tr>
    </w:tbl>
    <w:p w:rsidR="00EA750A" w:rsidRDefault="00EA750A" w:rsidP="0015769D">
      <w:pPr>
        <w:jc w:val="center"/>
        <w:rPr>
          <w:rFonts w:ascii="Arial" w:hAnsi="Arial" w:cs="Arial"/>
          <w:color w:val="4B4B4B"/>
          <w:sz w:val="17"/>
          <w:szCs w:val="17"/>
        </w:rPr>
      </w:pPr>
    </w:p>
    <w:tbl>
      <w:tblPr>
        <w:tblW w:w="10500" w:type="dxa"/>
        <w:jc w:val="center"/>
        <w:tblCellSpacing w:w="0" w:type="dxa"/>
        <w:tblCellMar>
          <w:left w:w="0" w:type="dxa"/>
          <w:right w:w="0" w:type="dxa"/>
        </w:tblCellMar>
        <w:tblLook w:val="0000"/>
      </w:tblPr>
      <w:tblGrid>
        <w:gridCol w:w="253"/>
        <w:gridCol w:w="7110"/>
        <w:gridCol w:w="102"/>
        <w:gridCol w:w="2933"/>
        <w:gridCol w:w="102"/>
      </w:tblGrid>
      <w:tr w:rsidR="00EA750A" w:rsidTr="0015769D">
        <w:trPr>
          <w:tblCellSpacing w:w="0" w:type="dxa"/>
          <w:jc w:val="center"/>
        </w:trPr>
        <w:tc>
          <w:tcPr>
            <w:tcW w:w="39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7110" w:type="dxa"/>
          </w:tcPr>
          <w:tbl>
            <w:tblPr>
              <w:tblW w:w="711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000"/>
            </w:tblPr>
            <w:tblGrid>
              <w:gridCol w:w="136"/>
              <w:gridCol w:w="803"/>
              <w:gridCol w:w="127"/>
              <w:gridCol w:w="3398"/>
              <w:gridCol w:w="127"/>
              <w:gridCol w:w="383"/>
              <w:gridCol w:w="127"/>
              <w:gridCol w:w="946"/>
              <w:gridCol w:w="127"/>
              <w:gridCol w:w="936"/>
            </w:tblGrid>
            <w:tr w:rsidR="00EA750A">
              <w:trPr>
                <w:trHeight w:val="15"/>
                <w:tblCellSpacing w:w="0" w:type="dxa"/>
                <w:jc w:val="center"/>
              </w:trPr>
              <w:tc>
                <w:tcPr>
                  <w:tcW w:w="144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144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144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144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144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7110" w:type="dxa"/>
                  <w:gridSpan w:val="10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Demonstrativo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33" type="#_x0000_t75" alt="" style="width:3.75pt;height:10.5pt">
                        <v:imagedata r:id="rId15" r:href="rId16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 Data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34" type="#_x0000_t75" alt="" style="width:.75pt;height:10.5pt">
                        <v:imagedata r:id="rId17" r:href="rId18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 Transações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35" type="#_x0000_t75" alt="" style="width:.75pt;height:10.5pt">
                        <v:imagedata r:id="rId17" r:href="rId19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País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36" type="#_x0000_t75" alt="" style="width:.75pt;height:10.5pt">
                        <v:imagedata r:id="rId17" r:href="rId20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  Valor - R$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37" type="#_x0000_t75" alt="" style="width:.75pt;height:10.5pt">
                        <v:imagedata r:id="rId17" r:href="rId2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  Valor - US$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38" type="#_x0000_t75" alt="" style="width:3.75pt;height:10.5pt">
                        <v:imagedata r:id="rId15" r:href="rId22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39" type="#_x0000_t75" alt="" style="width:.75pt;height:10.5pt">
                        <v:imagedata r:id="rId17" r:href="rId23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40" type="#_x0000_t75" alt="" style="width:.75pt;height:10.5pt">
                        <v:imagedata r:id="rId17" r:href="rId24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41" type="#_x0000_t75" alt="" style="width:.75pt;height:10.5pt">
                        <v:imagedata r:id="rId17" r:href="rId25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42" type="#_x0000_t75" alt="" style="width:.75pt;height:10.5pt">
                        <v:imagedata r:id="rId17" r:href="rId2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43" type="#_x0000_t75" alt="" style="width:3.75pt;height:10.5pt">
                        <v:imagedata r:id="rId15" r:href="rId27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44" type="#_x0000_t75" alt="" style="width:.75pt;height:10.5pt">
                        <v:imagedata r:id="rId17" r:href="rId28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01 - SANDRO TAVARES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45" type="#_x0000_t75" alt="" style="width:.75pt;height:10.5pt">
                        <v:imagedata r:id="rId17" r:href="rId29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46" type="#_x0000_t75" alt="" style="width:.75pt;height:10.5pt">
                        <v:imagedata r:id="rId17" r:href="rId30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47" type="#_x0000_t75" alt="" style="width:.75pt;height:10.5pt">
                        <v:imagedata r:id="rId17" r:href="rId3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48" type="#_x0000_t75" alt="" style="width:3.75pt;height:10.5pt">
                        <v:imagedata r:id="rId15" r:href="rId32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49" type="#_x0000_t75" alt="" style="width:.75pt;height:10.5pt">
                        <v:imagedata r:id="rId17" r:href="rId33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50" type="#_x0000_t75" alt="" style="width:.75pt;height:10.5pt">
                        <v:imagedata r:id="rId17" r:href="rId34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51" type="#_x0000_t75" alt="" style="width:.75pt;height:10.5pt">
                        <v:imagedata r:id="rId17" r:href="rId35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52" type="#_x0000_t75" alt="" style="width:.75pt;height:10.5pt">
                        <v:imagedata r:id="rId17" r:href="rId3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53" type="#_x0000_t75" alt="" style="width:3.75pt;height:10.5pt">
                        <v:imagedata r:id="rId15" r:href="rId37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54" type="#_x0000_t75" alt="" style="width:.75pt;height:10.5pt">
                        <v:imagedata r:id="rId17" r:href="rId38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Pagamentos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55" type="#_x0000_t75" alt="" style="width:.75pt;height:10.5pt">
                        <v:imagedata r:id="rId17" r:href="rId39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56" type="#_x0000_t75" alt="" style="width:.75pt;height:10.5pt">
                        <v:imagedata r:id="rId17" r:href="rId40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57" type="#_x0000_t75" alt="" style="width:.75pt;height:10.5pt">
                        <v:imagedata r:id="rId17" r:href="rId4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58" type="#_x0000_t75" alt="" style="width:3.75pt;height:10.5pt">
                        <v:imagedata r:id="rId15" r:href="rId42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03/05/10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59" type="#_x0000_t75" alt="" style="width:.75pt;height:10.5pt">
                        <v:imagedata r:id="rId17" r:href="rId43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PGTO. CASH AG. 1273 00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60" type="#_x0000_t75" alt="" style="width:.75pt;height:10.5pt">
                        <v:imagedata r:id="rId17" r:href="rId44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BR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61" type="#_x0000_t75" alt="" style="width:.75pt;height:10.5pt">
                        <v:imagedata r:id="rId17" r:href="rId45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-515,83 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62" type="#_x0000_t75" alt="" style="width:.75pt;height:10.5pt">
                        <v:imagedata r:id="rId17" r:href="rId4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0,00 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63" type="#_x0000_t75" alt="" style="width:3.75pt;height:10.5pt">
                        <v:imagedata r:id="rId15" r:href="rId47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64" type="#_x0000_t75" alt="" style="width:.75pt;height:10.5pt">
                        <v:imagedata r:id="rId17" r:href="rId48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65" type="#_x0000_t75" alt="" style="width:.75pt;height:10.5pt">
                        <v:imagedata r:id="rId17" r:href="rId49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66" type="#_x0000_t75" alt="" style="width:.75pt;height:10.5pt">
                        <v:imagedata r:id="rId17" r:href="rId50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67" type="#_x0000_t75" alt="" style="width:.75pt;height:10.5pt">
                        <v:imagedata r:id="rId17" r:href="rId5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68" type="#_x0000_t75" alt="" style="width:3.75pt;height:10.5pt">
                        <v:imagedata r:id="rId15" r:href="rId52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69" type="#_x0000_t75" alt="" style="width:.75pt;height:10.5pt">
                        <v:imagedata r:id="rId17" r:href="rId53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Compras/Pgto Contas Parc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70" type="#_x0000_t75" alt="" style="width:.75pt;height:10.5pt">
                        <v:imagedata r:id="rId17" r:href="rId54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71" type="#_x0000_t75" alt="" style="width:.75pt;height:10.5pt">
                        <v:imagedata r:id="rId17" r:href="rId55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72" type="#_x0000_t75" alt="" style="width:.75pt;height:10.5pt">
                        <v:imagedata r:id="rId17" r:href="rId5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73" type="#_x0000_t75" alt="" style="width:3.75pt;height:10.5pt">
                        <v:imagedata r:id="rId15" r:href="rId57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74" type="#_x0000_t75" alt="" style="width:.75pt;height:10.5pt">
                        <v:imagedata r:id="rId17" r:href="rId58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Compras diversas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75" type="#_x0000_t75" alt="" style="width:.75pt;height:10.5pt">
                        <v:imagedata r:id="rId17" r:href="rId59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76" type="#_x0000_t75" alt="" style="width:.75pt;height:10.5pt">
                        <v:imagedata r:id="rId17" r:href="rId60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77" type="#_x0000_t75" alt="" style="width:.75pt;height:10.5pt">
                        <v:imagedata r:id="rId17" r:href="rId6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78" type="#_x0000_t75" alt="" style="width:3.75pt;height:10.5pt">
                        <v:imagedata r:id="rId15" r:href="rId62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23/12/09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79" type="#_x0000_t75" alt="" style="width:.75pt;height:10.5pt">
                        <v:imagedata r:id="rId17" r:href="rId63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POLLUX MOTOS PARC 05/12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80" type="#_x0000_t75" alt="" style="width:.75pt;height:10.5pt">
                        <v:imagedata r:id="rId17" r:href="rId64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BR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81" type="#_x0000_t75" alt="" style="width:.75pt;height:10.5pt">
                        <v:imagedata r:id="rId17" r:href="rId65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515,83 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82" type="#_x0000_t75" alt="" style="width:.75pt;height:10.5pt">
                        <v:imagedata r:id="rId17" r:href="rId6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0,00 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83" type="#_x0000_t75" alt="" style="width:3.75pt;height:10.5pt">
                        <v:imagedata r:id="rId15" r:href="rId67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84" type="#_x0000_t75" alt="" style="width:.75pt;height:10.5pt">
                        <v:imagedata r:id="rId17" r:href="rId68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85" type="#_x0000_t75" alt="" style="width:.75pt;height:10.5pt">
                        <v:imagedata r:id="rId17" r:href="rId69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86" type="#_x0000_t75" alt="" style="width:.75pt;height:10.5pt">
                        <v:imagedata r:id="rId17" r:href="rId70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87" type="#_x0000_t75" alt="" style="width:.75pt;height:10.5pt">
                        <v:imagedata r:id="rId17" r:href="rId7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88" type="#_x0000_t75" alt="" style="width:3.75pt;height:10.5pt">
                        <v:imagedata r:id="rId15" r:href="rId72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89" type="#_x0000_t75" alt="" style="width:.75pt;height:10.5pt">
                        <v:imagedata r:id="rId17" r:href="rId73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Anuidades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90" type="#_x0000_t75" alt="" style="width:.75pt;height:10.5pt">
                        <v:imagedata r:id="rId17" r:href="rId74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91" type="#_x0000_t75" alt="" style="width:.75pt;height:10.5pt">
                        <v:imagedata r:id="rId17" r:href="rId75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92" type="#_x0000_t75" alt="" style="width:.75pt;height:10.5pt">
                        <v:imagedata r:id="rId17" r:href="rId7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93" type="#_x0000_t75" alt="" style="width:3.75pt;height:10.5pt">
                        <v:imagedata r:id="rId15" r:href="rId77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17/05/10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94" type="#_x0000_t75" alt="" style="width:.75pt;height:10.5pt">
                        <v:imagedata r:id="rId17" r:href="rId78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ANUIDADE TIT - PARC 01/06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95" type="#_x0000_t75" alt="" style="width:.75pt;height:10.5pt">
                        <v:imagedata r:id="rId17" r:href="rId79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BR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96" type="#_x0000_t75" alt="" style="width:.75pt;height:10.5pt">
                        <v:imagedata r:id="rId17" r:href="rId80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46,83 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97" type="#_x0000_t75" alt="" style="width:.75pt;height:10.5pt">
                        <v:imagedata r:id="rId17" r:href="rId8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0,00 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98" type="#_x0000_t75" alt="" style="width:3.75pt;height:10.5pt">
                        <v:imagedata r:id="rId15" r:href="rId82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099" type="#_x0000_t75" alt="" style="width:.75pt;height:10.5pt">
                        <v:imagedata r:id="rId17" r:href="rId83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00" type="#_x0000_t75" alt="" style="width:.75pt;height:10.5pt">
                        <v:imagedata r:id="rId17" r:href="rId84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01" type="#_x0000_t75" alt="" style="width:.75pt;height:10.5pt">
                        <v:imagedata r:id="rId17" r:href="rId85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02" type="#_x0000_t75" alt="" style="width:.75pt;height:10.5pt">
                        <v:imagedata r:id="rId17" r:href="rId8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03" type="#_x0000_t75" alt="" style="width:3.75pt;height:10.5pt">
                        <v:imagedata r:id="rId15" r:href="rId87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04" type="#_x0000_t75" alt="" style="width:.75pt;height:10.5pt">
                        <v:imagedata r:id="rId17" r:href="rId88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Subtotal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05" type="#_x0000_t75" alt="" style="width:.75pt;height:10.5pt">
                        <v:imagedata r:id="rId17" r:href="rId89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06" type="#_x0000_t75" alt="" style="width:.75pt;height:10.5pt">
                        <v:imagedata r:id="rId17" r:href="rId90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562,66 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07" type="#_x0000_t75" alt="" style="width:.75pt;height:10.5pt">
                        <v:imagedata r:id="rId17" r:href="rId9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0,00 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08" type="#_x0000_t75" alt="" style="width:3.75pt;height:10.5pt">
                        <v:imagedata r:id="rId15" r:href="rId92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09" type="#_x0000_t75" alt="" style="width:.75pt;height:10.5pt">
                        <v:imagedata r:id="rId17" r:href="rId93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10" type="#_x0000_t75" alt="" style="width:.75pt;height:10.5pt">
                        <v:imagedata r:id="rId17" r:href="rId94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11" type="#_x0000_t75" alt="" style="width:.75pt;height:10.5pt">
                        <v:imagedata r:id="rId17" r:href="rId95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12" type="#_x0000_t75" alt="" style="width:.75pt;height:10.5pt">
                        <v:imagedata r:id="rId17" r:href="rId9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13" type="#_x0000_t75" alt="" style="width:3.75pt;height:10.5pt">
                        <v:imagedata r:id="rId15" r:href="rId97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14" type="#_x0000_t75" alt="" style="width:.75pt;height:10.5pt">
                        <v:imagedata r:id="rId17" r:href="rId98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Total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15" type="#_x0000_t75" alt="" style="width:.75pt;height:10.5pt">
                        <v:imagedata r:id="rId17" r:href="rId99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16" type="#_x0000_t75" alt="" style="width:.75pt;height:10.5pt">
                        <v:imagedata r:id="rId17" r:href="rId100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562,66 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17" type="#_x0000_t75" alt="" style="width:.75pt;height:10.5pt">
                        <v:imagedata r:id="rId17" r:href="rId10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0,00 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18" type="#_x0000_t75" alt="" style="width:3.75pt;height:10.5pt">
                        <v:imagedata r:id="rId15" r:href="rId102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19" type="#_x0000_t75" alt="" style="width:.75pt;height:10.5pt">
                        <v:imagedata r:id="rId17" r:href="rId103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20" type="#_x0000_t75" alt="" style="width:.75pt;height:10.5pt">
                        <v:imagedata r:id="rId17" r:href="rId104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21" type="#_x0000_t75" alt="" style="width:.75pt;height:10.5pt">
                        <v:imagedata r:id="rId17" r:href="rId105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22" type="#_x0000_t75" alt="" style="width:.75pt;height:10.5pt">
                        <v:imagedata r:id="rId17" r:href="rId10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23" type="#_x0000_t75" alt="" style="width:3.75pt;height:10.5pt">
                        <v:imagedata r:id="rId15" r:href="rId107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24" type="#_x0000_t75" alt="" style="width:.75pt;height:10.5pt">
                        <v:imagedata r:id="rId17" r:href="rId108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25" type="#_x0000_t75" alt="" style="width:.75pt;height:10.5pt">
                        <v:imagedata r:id="rId17" r:href="rId109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26" type="#_x0000_t75" alt="" style="width:.75pt;height:10.5pt">
                        <v:imagedata r:id="rId17" r:href="rId110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27" type="#_x0000_t75" alt="" style="width:.75pt;height:10.5pt">
                        <v:imagedata r:id="rId17" r:href="rId11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28" type="#_x0000_t75" alt="" style="width:3.75pt;height:10.5pt">
                        <v:imagedata r:id="rId15" r:href="rId112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29" type="#_x0000_t75" alt="" style="width:.75pt;height:10.5pt">
                        <v:imagedata r:id="rId17" r:href="rId113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30" type="#_x0000_t75" alt="" style="width:.75pt;height:10.5pt">
                        <v:imagedata r:id="rId17" r:href="rId114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31" type="#_x0000_t75" alt="" style="width:.75pt;height:10.5pt">
                        <v:imagedata r:id="rId17" r:href="rId115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32" type="#_x0000_t75" alt="" style="width:.75pt;height:10.5pt">
                        <v:imagedata r:id="rId17" r:href="rId11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33" type="#_x0000_t75" alt="" style="width:3.75pt;height:10.5pt">
                        <v:imagedata r:id="rId15" r:href="rId117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34" type="#_x0000_t75" alt="" style="width:.75pt;height:10.5pt">
                        <v:imagedata r:id="rId17" r:href="rId118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35" type="#_x0000_t75" alt="" style="width:.75pt;height:10.5pt">
                        <v:imagedata r:id="rId17" r:href="rId119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36" type="#_x0000_t75" alt="" style="width:.75pt;height:10.5pt">
                        <v:imagedata r:id="rId17" r:href="rId120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37" type="#_x0000_t75" alt="" style="width:.75pt;height:10.5pt">
                        <v:imagedata r:id="rId17" r:href="rId12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38" type="#_x0000_t75" alt="" style="width:3.75pt;height:10.5pt">
                        <v:imagedata r:id="rId15" r:href="rId122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39" type="#_x0000_t75" alt="" style="width:.75pt;height:10.5pt">
                        <v:imagedata r:id="rId17" r:href="rId123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40" type="#_x0000_t75" alt="" style="width:.75pt;height:10.5pt">
                        <v:imagedata r:id="rId17" r:href="rId124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41" type="#_x0000_t75" alt="" style="width:.75pt;height:10.5pt">
                        <v:imagedata r:id="rId17" r:href="rId125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42" type="#_x0000_t75" alt="" style="width:.75pt;height:10.5pt">
                        <v:imagedata r:id="rId17" r:href="rId12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43" type="#_x0000_t75" alt="" style="width:3.75pt;height:10.5pt">
                        <v:imagedata r:id="rId15" r:href="rId127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44" type="#_x0000_t75" alt="" style="width:.75pt;height:10.5pt">
                        <v:imagedata r:id="rId17" r:href="rId128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45" type="#_x0000_t75" alt="" style="width:.75pt;height:10.5pt">
                        <v:imagedata r:id="rId17" r:href="rId129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46" type="#_x0000_t75" alt="" style="width:.75pt;height:10.5pt">
                        <v:imagedata r:id="rId17" r:href="rId130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47" type="#_x0000_t75" alt="" style="width:.75pt;height:10.5pt">
                        <v:imagedata r:id="rId17" r:href="rId13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48" type="#_x0000_t75" alt="" style="width:3.75pt;height:10.5pt">
                        <v:imagedata r:id="rId15" r:href="rId132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49" type="#_x0000_t75" alt="" style="width:.75pt;height:10.5pt">
                        <v:imagedata r:id="rId17" r:href="rId133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50" type="#_x0000_t75" alt="" style="width:.75pt;height:10.5pt">
                        <v:imagedata r:id="rId17" r:href="rId134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51" type="#_x0000_t75" alt="" style="width:.75pt;height:10.5pt">
                        <v:imagedata r:id="rId17" r:href="rId135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52" type="#_x0000_t75" alt="" style="width:.75pt;height:10.5pt">
                        <v:imagedata r:id="rId17" r:href="rId13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53" type="#_x0000_t75" alt="" style="width:3.75pt;height:10.5pt">
                        <v:imagedata r:id="rId15" r:href="rId137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54" type="#_x0000_t75" alt="" style="width:.75pt;height:10.5pt">
                        <v:imagedata r:id="rId17" r:href="rId138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55" type="#_x0000_t75" alt="" style="width:.75pt;height:10.5pt">
                        <v:imagedata r:id="rId17" r:href="rId139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56" type="#_x0000_t75" alt="" style="width:.75pt;height:10.5pt">
                        <v:imagedata r:id="rId17" r:href="rId140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57" type="#_x0000_t75" alt="" style="width:.75pt;height:10.5pt">
                        <v:imagedata r:id="rId17" r:href="rId14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58" type="#_x0000_t75" alt="" style="width:3.75pt;height:10.5pt">
                        <v:imagedata r:id="rId15" r:href="rId142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59" type="#_x0000_t75" alt="" style="width:.75pt;height:10.5pt">
                        <v:imagedata r:id="rId17" r:href="rId143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60" type="#_x0000_t75" alt="" style="width:.75pt;height:10.5pt">
                        <v:imagedata r:id="rId17" r:href="rId144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61" type="#_x0000_t75" alt="" style="width:.75pt;height:10.5pt">
                        <v:imagedata r:id="rId17" r:href="rId145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62" type="#_x0000_t75" alt="" style="width:.75pt;height:10.5pt">
                        <v:imagedata r:id="rId17" r:href="rId14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63" type="#_x0000_t75" alt="" style="width:3.75pt;height:10.5pt">
                        <v:imagedata r:id="rId15" r:href="rId147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64" type="#_x0000_t75" alt="" style="width:.75pt;height:10.5pt">
                        <v:imagedata r:id="rId17" r:href="rId148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65" type="#_x0000_t75" alt="" style="width:.75pt;height:10.5pt">
                        <v:imagedata r:id="rId17" r:href="rId149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66" type="#_x0000_t75" alt="" style="width:.75pt;height:10.5pt">
                        <v:imagedata r:id="rId17" r:href="rId150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67" type="#_x0000_t75" alt="" style="width:.75pt;height:10.5pt">
                        <v:imagedata r:id="rId17" r:href="rId15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rHeight w:val="45"/>
                <w:tblCellSpacing w:w="0" w:type="dxa"/>
                <w:jc w:val="center"/>
              </w:trPr>
              <w:tc>
                <w:tcPr>
                  <w:tcW w:w="7110" w:type="dxa"/>
                  <w:gridSpan w:val="10"/>
                </w:tcPr>
                <w:p w:rsidR="00EA750A" w:rsidRDefault="00EA750A">
                  <w:pPr>
                    <w:spacing w:line="45" w:lineRule="atLeas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68" type="#_x0000_t75" alt="" style="width:.75pt;height:.75pt">
                        <v:imagedata r:id="rId152" r:href="rId153"/>
                      </v:shape>
                    </w:pict>
                  </w:r>
                </w:p>
              </w:tc>
            </w:tr>
          </w:tbl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15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2700" w:type="dxa"/>
          </w:tcPr>
          <w:tbl>
            <w:tblPr>
              <w:tblW w:w="270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000"/>
            </w:tblPr>
            <w:tblGrid>
              <w:gridCol w:w="135"/>
              <w:gridCol w:w="296"/>
              <w:gridCol w:w="1472"/>
              <w:gridCol w:w="153"/>
              <w:gridCol w:w="153"/>
              <w:gridCol w:w="205"/>
              <w:gridCol w:w="519"/>
            </w:tblGrid>
            <w:tr w:rsidR="00EA750A">
              <w:trPr>
                <w:trHeight w:val="15"/>
                <w:tblCellSpacing w:w="0" w:type="dxa"/>
                <w:jc w:val="center"/>
              </w:trPr>
              <w:tc>
                <w:tcPr>
                  <w:tcW w:w="144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30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1425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144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144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225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2700" w:type="dxa"/>
                  <w:gridSpan w:val="7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Limites - R$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69" type="#_x0000_t75" alt="" style="width:3.75pt;height:10.5pt">
                        <v:imagedata r:id="rId15" r:href="rId154"/>
                      </v:shape>
                    </w:pict>
                  </w:r>
                </w:p>
              </w:tc>
              <w:tc>
                <w:tcPr>
                  <w:tcW w:w="1875" w:type="dxa"/>
                  <w:gridSpan w:val="4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Limite Único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4.000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70" type="#_x0000_t75" alt="" style="width:3.75pt;height:10.5pt">
                        <v:imagedata r:id="rId15" r:href="rId155"/>
                      </v:shape>
                    </w:pict>
                  </w:r>
                </w:p>
              </w:tc>
              <w:tc>
                <w:tcPr>
                  <w:tcW w:w="1875" w:type="dxa"/>
                  <w:gridSpan w:val="4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Deste Cartão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4.000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71" type="#_x0000_t75" alt="" style="width:3.75pt;height:10.5pt">
                        <v:imagedata r:id="rId15" r:href="rId156"/>
                      </v:shape>
                    </w:pict>
                  </w:r>
                </w:p>
              </w:tc>
              <w:tc>
                <w:tcPr>
                  <w:tcW w:w="1875" w:type="dxa"/>
                  <w:gridSpan w:val="4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Saque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4.000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72" type="#_x0000_t75" alt="" style="width:3.75pt;height:10.5pt">
                        <v:imagedata r:id="rId15" r:href="rId157"/>
                      </v:shape>
                    </w:pict>
                  </w:r>
                </w:p>
              </w:tc>
              <w:tc>
                <w:tcPr>
                  <w:tcW w:w="1875" w:type="dxa"/>
                  <w:gridSpan w:val="4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(Incluido no limite único)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73" type="#_x0000_t75" alt="" style="width:3.75pt;height:10.5pt">
                        <v:imagedata r:id="rId15" r:href="rId158"/>
                      </v:shape>
                    </w:pict>
                  </w:r>
                </w:p>
              </w:tc>
              <w:tc>
                <w:tcPr>
                  <w:tcW w:w="1875" w:type="dxa"/>
                  <w:gridSpan w:val="4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Parcelado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6.520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74" type="#_x0000_t75" alt="" style="width:3.75pt;height:10.5pt">
                        <v:imagedata r:id="rId15" r:href="rId159"/>
                      </v:shape>
                    </w:pict>
                  </w:r>
                </w:p>
              </w:tc>
              <w:tc>
                <w:tcPr>
                  <w:tcW w:w="1875" w:type="dxa"/>
                  <w:gridSpan w:val="4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Saldo Parcelado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3.611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75" type="#_x0000_t75" alt="" style="width:3.75pt;height:10.5pt">
                        <v:imagedata r:id="rId15" r:href="rId160"/>
                      </v:shape>
                    </w:pict>
                  </w:r>
                </w:p>
              </w:tc>
              <w:tc>
                <w:tcPr>
                  <w:tcW w:w="1875" w:type="dxa"/>
                  <w:gridSpan w:val="4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Limite Extra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0 </w:t>
                  </w:r>
                </w:p>
              </w:tc>
            </w:tr>
            <w:tr w:rsidR="00EA750A">
              <w:trPr>
                <w:trHeight w:val="195"/>
                <w:tblCellSpacing w:w="0" w:type="dxa"/>
                <w:jc w:val="center"/>
              </w:trPr>
              <w:tc>
                <w:tcPr>
                  <w:tcW w:w="2700" w:type="dxa"/>
                  <w:gridSpan w:val="7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76" type="#_x0000_t75" alt="" style="width:135pt;height:.75pt">
                        <v:imagedata r:id="rId152" r:href="rId161"/>
                      </v:shape>
                    </w:pic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875" w:type="dxa"/>
                  <w:gridSpan w:val="4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Encargos Financeiros</w:t>
                  </w:r>
                </w:p>
              </w:tc>
              <w:tc>
                <w:tcPr>
                  <w:tcW w:w="300" w:type="dxa"/>
                  <w:gridSpan w:val="2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1 </w:t>
                  </w:r>
                </w:p>
              </w:tc>
              <w:tc>
                <w:tcPr>
                  <w:tcW w:w="525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2 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77" type="#_x0000_t75" alt="" style="width:3.75pt;height:10.5pt">
                        <v:imagedata r:id="rId15" r:href="rId162"/>
                      </v:shape>
                    </w:pict>
                  </w:r>
                </w:p>
              </w:tc>
              <w:tc>
                <w:tcPr>
                  <w:tcW w:w="1725" w:type="dxa"/>
                  <w:gridSpan w:val="2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Crédito Rotativo</w:t>
                  </w:r>
                </w:p>
              </w:tc>
              <w:tc>
                <w:tcPr>
                  <w:tcW w:w="375" w:type="dxa"/>
                  <w:gridSpan w:val="3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12,44 </w:t>
                  </w:r>
                </w:p>
              </w:tc>
              <w:tc>
                <w:tcPr>
                  <w:tcW w:w="52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13,02 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78" type="#_x0000_t75" alt="" style="width:3.75pt;height:10.5pt">
                        <v:imagedata r:id="rId15" r:href="rId163"/>
                      </v:shape>
                    </w:pict>
                  </w:r>
                </w:p>
              </w:tc>
              <w:tc>
                <w:tcPr>
                  <w:tcW w:w="1725" w:type="dxa"/>
                  <w:gridSpan w:val="2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Crédito Parcelado</w:t>
                  </w:r>
                </w:p>
              </w:tc>
              <w:tc>
                <w:tcPr>
                  <w:tcW w:w="375" w:type="dxa"/>
                  <w:gridSpan w:val="3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2,41 </w:t>
                  </w:r>
                </w:p>
              </w:tc>
              <w:tc>
                <w:tcPr>
                  <w:tcW w:w="52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4,52 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79" type="#_x0000_t75" alt="" style="width:3.75pt;height:10.5pt">
                        <v:imagedata r:id="rId15" r:href="rId164"/>
                      </v:shape>
                    </w:pict>
                  </w:r>
                </w:p>
              </w:tc>
              <w:tc>
                <w:tcPr>
                  <w:tcW w:w="1725" w:type="dxa"/>
                  <w:gridSpan w:val="2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Permanência</w:t>
                  </w:r>
                </w:p>
              </w:tc>
              <w:tc>
                <w:tcPr>
                  <w:tcW w:w="375" w:type="dxa"/>
                  <w:gridSpan w:val="3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12,52 </w:t>
                  </w:r>
                </w:p>
              </w:tc>
              <w:tc>
                <w:tcPr>
                  <w:tcW w:w="52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13,02 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80" type="#_x0000_t75" alt="" style="width:3.75pt;height:10.5pt">
                        <v:imagedata r:id="rId15" r:href="rId165"/>
                      </v:shape>
                    </w:pict>
                  </w:r>
                </w:p>
              </w:tc>
              <w:tc>
                <w:tcPr>
                  <w:tcW w:w="1725" w:type="dxa"/>
                  <w:gridSpan w:val="2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Multa</w:t>
                  </w:r>
                </w:p>
              </w:tc>
              <w:tc>
                <w:tcPr>
                  <w:tcW w:w="375" w:type="dxa"/>
                  <w:gridSpan w:val="3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2,00 </w:t>
                  </w:r>
                </w:p>
              </w:tc>
              <w:tc>
                <w:tcPr>
                  <w:tcW w:w="52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2,00 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  <w:vAlign w:val="bottom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81" type="#_x0000_t75" alt="" style="width:3.75pt;height:10.5pt">
                        <v:imagedata r:id="rId15" r:href="rId166"/>
                      </v:shape>
                    </w:pict>
                  </w:r>
                </w:p>
              </w:tc>
              <w:tc>
                <w:tcPr>
                  <w:tcW w:w="2625" w:type="dxa"/>
                  <w:gridSpan w:val="6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 1.Para o período %am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  <w:vAlign w:val="bottom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82" type="#_x0000_t75" alt="" style="width:3.75pt;height:10.5pt">
                        <v:imagedata r:id="rId15" r:href="rId167"/>
                      </v:shape>
                    </w:pict>
                  </w:r>
                </w:p>
              </w:tc>
              <w:tc>
                <w:tcPr>
                  <w:tcW w:w="2625" w:type="dxa"/>
                  <w:gridSpan w:val="6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 2.Máximos próximo período %am</w:t>
                  </w:r>
                </w:p>
              </w:tc>
            </w:tr>
            <w:tr w:rsidR="00EA750A">
              <w:trPr>
                <w:trHeight w:val="195"/>
                <w:tblCellSpacing w:w="0" w:type="dxa"/>
                <w:jc w:val="center"/>
              </w:trPr>
              <w:tc>
                <w:tcPr>
                  <w:tcW w:w="2700" w:type="dxa"/>
                  <w:gridSpan w:val="7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83" type="#_x0000_t75" alt="" style="width:135pt;height:.75pt">
                        <v:imagedata r:id="rId152" r:href="rId168"/>
                      </v:shape>
                    </w:pic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2700" w:type="dxa"/>
                  <w:gridSpan w:val="7"/>
                  <w:vAlign w:val="bottom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Programa de Relacionamento BB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  <w:vAlign w:val="bottom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84" type="#_x0000_t75" alt="" style="width:3.75pt;height:10.5pt">
                        <v:imagedata r:id="rId15" r:href="rId169"/>
                      </v:shape>
                    </w:pict>
                  </w:r>
                </w:p>
              </w:tc>
              <w:tc>
                <w:tcPr>
                  <w:tcW w:w="30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575" w:type="dxa"/>
                  <w:gridSpan w:val="3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Saldo anterior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2.198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  <w:vAlign w:val="bottom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85" type="#_x0000_t75" alt="" style="width:3.75pt;height:10.5pt">
                        <v:imagedata r:id="rId15" r:href="rId170"/>
                      </v:shape>
                    </w:pict>
                  </w:r>
                </w:p>
              </w:tc>
              <w:tc>
                <w:tcPr>
                  <w:tcW w:w="30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(+)</w:t>
                  </w:r>
                </w:p>
              </w:tc>
              <w:tc>
                <w:tcPr>
                  <w:tcW w:w="1575" w:type="dxa"/>
                  <w:gridSpan w:val="3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Adquiridos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1.029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  <w:vAlign w:val="bottom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86" type="#_x0000_t75" alt="" style="width:3.75pt;height:10.5pt">
                        <v:imagedata r:id="rId15" r:href="rId171"/>
                      </v:shape>
                    </w:pict>
                  </w:r>
                </w:p>
              </w:tc>
              <w:tc>
                <w:tcPr>
                  <w:tcW w:w="30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(-)</w:t>
                  </w:r>
                </w:p>
              </w:tc>
              <w:tc>
                <w:tcPr>
                  <w:tcW w:w="1575" w:type="dxa"/>
                  <w:gridSpan w:val="3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Utilizados/Transferidos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  <w:vAlign w:val="bottom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87" type="#_x0000_t75" alt="" style="width:3.75pt;height:10.5pt">
                        <v:imagedata r:id="rId15" r:href="rId172"/>
                      </v:shape>
                    </w:pict>
                  </w:r>
                </w:p>
              </w:tc>
              <w:tc>
                <w:tcPr>
                  <w:tcW w:w="30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(-)</w:t>
                  </w:r>
                </w:p>
              </w:tc>
              <w:tc>
                <w:tcPr>
                  <w:tcW w:w="1575" w:type="dxa"/>
                  <w:gridSpan w:val="3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Prescritos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  <w:vAlign w:val="bottom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88" type="#_x0000_t75" alt="" style="width:3.75pt;height:10.5pt">
                        <v:imagedata r:id="rId15" r:href="rId173"/>
                      </v:shape>
                    </w:pict>
                  </w:r>
                </w:p>
              </w:tc>
              <w:tc>
                <w:tcPr>
                  <w:tcW w:w="30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(-)</w:t>
                  </w:r>
                </w:p>
              </w:tc>
              <w:tc>
                <w:tcPr>
                  <w:tcW w:w="1575" w:type="dxa"/>
                  <w:gridSpan w:val="3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Acertos (*)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  <w:vAlign w:val="bottom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89" type="#_x0000_t75" alt="" style="width:3.75pt;height:10.5pt">
                        <v:imagedata r:id="rId15" r:href="rId174"/>
                      </v:shape>
                    </w:pict>
                  </w:r>
                </w:p>
              </w:tc>
              <w:tc>
                <w:tcPr>
                  <w:tcW w:w="30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575" w:type="dxa"/>
                  <w:gridSpan w:val="3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Pontos a prescrever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  <w:vAlign w:val="bottom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90" type="#_x0000_t75" alt="" style="width:3.75pt;height:10.5pt">
                        <v:imagedata r:id="rId15" r:href="rId175"/>
                      </v:shape>
                    </w:pict>
                  </w:r>
                </w:p>
              </w:tc>
              <w:tc>
                <w:tcPr>
                  <w:tcW w:w="30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575" w:type="dxa"/>
                  <w:gridSpan w:val="3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Em 31.05.2010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  <w:vAlign w:val="bottom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91" type="#_x0000_t75" alt="" style="width:3.75pt;height:10.5pt">
                        <v:imagedata r:id="rId15" r:href="rId176"/>
                      </v:shape>
                    </w:pict>
                  </w:r>
                </w:p>
              </w:tc>
              <w:tc>
                <w:tcPr>
                  <w:tcW w:w="30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575" w:type="dxa"/>
                  <w:gridSpan w:val="3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Pontos Intransferíveis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92" type="#_x0000_t75" alt="" style="width:3.75pt;height:10.5pt">
                        <v:imagedata r:id="rId15" r:href="rId177"/>
                      </v:shape>
                    </w:pict>
                  </w:r>
                </w:p>
              </w:tc>
              <w:tc>
                <w:tcPr>
                  <w:tcW w:w="2625" w:type="dxa"/>
                  <w:gridSpan w:val="6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 Pontuação acumulada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  <w:vAlign w:val="bottom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93" type="#_x0000_t75" alt="" style="width:3.75pt;height:10.5pt">
                        <v:imagedata r:id="rId15" r:href="rId178"/>
                      </v:shape>
                    </w:pict>
                  </w:r>
                </w:p>
              </w:tc>
              <w:tc>
                <w:tcPr>
                  <w:tcW w:w="30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575" w:type="dxa"/>
                  <w:gridSpan w:val="3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Até 18.05.2010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3.227 </w:t>
                  </w:r>
                </w:p>
              </w:tc>
            </w:tr>
            <w:tr w:rsidR="00EA750A">
              <w:trPr>
                <w:trHeight w:val="195"/>
                <w:tblCellSpacing w:w="0" w:type="dxa"/>
                <w:jc w:val="center"/>
              </w:trPr>
              <w:tc>
                <w:tcPr>
                  <w:tcW w:w="2700" w:type="dxa"/>
                  <w:gridSpan w:val="7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94" type="#_x0000_t75" alt="" style="width:135pt;height:.75pt">
                        <v:imagedata r:id="rId152" r:href="rId179"/>
                      </v:shape>
                    </w:pict>
                  </w:r>
                </w:p>
              </w:tc>
            </w:tr>
          </w:tbl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15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</w:tr>
    </w:tbl>
    <w:p w:rsidR="00EA750A" w:rsidRDefault="00EA750A" w:rsidP="0015769D">
      <w:pPr>
        <w:jc w:val="center"/>
        <w:rPr>
          <w:rFonts w:ascii="Arial" w:hAnsi="Arial" w:cs="Arial"/>
          <w:color w:val="4B4B4B"/>
          <w:sz w:val="17"/>
          <w:szCs w:val="17"/>
        </w:rPr>
      </w:pPr>
    </w:p>
    <w:tbl>
      <w:tblPr>
        <w:tblW w:w="10500" w:type="dxa"/>
        <w:jc w:val="center"/>
        <w:tblCellSpacing w:w="0" w:type="dxa"/>
        <w:tblCellMar>
          <w:left w:w="0" w:type="dxa"/>
          <w:right w:w="0" w:type="dxa"/>
        </w:tblCellMar>
        <w:tblLook w:val="0000"/>
      </w:tblPr>
      <w:tblGrid>
        <w:gridCol w:w="48"/>
        <w:gridCol w:w="10808"/>
      </w:tblGrid>
      <w:tr w:rsidR="00EA750A" w:rsidTr="0015769D">
        <w:trPr>
          <w:tblCellSpacing w:w="0" w:type="dxa"/>
          <w:jc w:val="center"/>
        </w:trPr>
        <w:tc>
          <w:tcPr>
            <w:tcW w:w="150" w:type="dxa"/>
            <w:vAlign w:val="bottom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t> </w:t>
            </w:r>
          </w:p>
        </w:tc>
        <w:tc>
          <w:tcPr>
            <w:tcW w:w="10200" w:type="dxa"/>
            <w:vAlign w:val="center"/>
          </w:tcPr>
          <w:tbl>
            <w:tblPr>
              <w:tblW w:w="1020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000"/>
            </w:tblPr>
            <w:tblGrid>
              <w:gridCol w:w="10808"/>
            </w:tblGrid>
            <w:tr w:rsidR="00EA750A">
              <w:trPr>
                <w:trHeight w:val="75"/>
                <w:tblCellSpacing w:w="0" w:type="dxa"/>
                <w:jc w:val="center"/>
              </w:trPr>
              <w:tc>
                <w:tcPr>
                  <w:tcW w:w="10200" w:type="dxa"/>
                </w:tcPr>
                <w:p w:rsidR="00EA750A" w:rsidRDefault="00EA750A">
                  <w:pPr>
                    <w:spacing w:line="75" w:lineRule="atLeas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195" type="#_x0000_t75" alt="" style="width:.75pt;height:.75pt">
                        <v:imagedata r:id="rId17" r:href="rId180"/>
                      </v:shape>
                    </w:pic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0200" w:type="dxa"/>
                  <w:vAlign w:val="center"/>
                </w:tcPr>
                <w:tbl>
                  <w:tblPr>
                    <w:tblW w:w="10200" w:type="dxa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974"/>
                    <w:gridCol w:w="152"/>
                    <w:gridCol w:w="7074"/>
                  </w:tblGrid>
                  <w:tr w:rsidR="00EA750A">
                    <w:trPr>
                      <w:tblCellSpacing w:w="0" w:type="dxa"/>
                      <w:jc w:val="center"/>
                    </w:trPr>
                    <w:tc>
                      <w:tcPr>
                        <w:tcW w:w="2925" w:type="dxa"/>
                        <w:vAlign w:val="center"/>
                      </w:tcPr>
                      <w:p w:rsidR="00EA750A" w:rsidRDefault="00EA750A">
                        <w:pPr>
                          <w:rPr>
                            <w:rFonts w:ascii="Arial" w:hAnsi="Arial" w:cs="Arial"/>
                            <w:color w:val="4B4B4B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color w:val="4B4B4B"/>
                            <w:sz w:val="17"/>
                            <w:szCs w:val="17"/>
                          </w:rPr>
                          <w:pict>
                            <v:shape id="_x0000_i1196" type="#_x0000_t75" alt="" style="width:144.75pt;height:24pt">
                              <v:imagedata r:id="rId181" r:href="rId182"/>
                            </v:shape>
                          </w:pict>
                        </w:r>
                      </w:p>
                    </w:tc>
                    <w:tc>
                      <w:tcPr>
                        <w:tcW w:w="150" w:type="dxa"/>
                        <w:vAlign w:val="bottom"/>
                      </w:tcPr>
                      <w:p w:rsidR="00EA750A" w:rsidRDefault="00EA750A">
                        <w:pPr>
                          <w:rPr>
                            <w:rFonts w:ascii="Arial" w:hAnsi="Arial" w:cs="Arial"/>
                            <w:color w:val="4B4B4B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color w:val="4B4B4B"/>
                            <w:sz w:val="17"/>
                            <w:szCs w:val="17"/>
                          </w:rPr>
                          <w:t> </w:t>
                        </w:r>
                      </w:p>
                    </w:tc>
                    <w:tc>
                      <w:tcPr>
                        <w:tcW w:w="6960" w:type="dxa"/>
                        <w:vAlign w:val="center"/>
                      </w:tcPr>
                      <w:tbl>
                        <w:tblPr>
                          <w:tblW w:w="6960" w:type="dxa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/>
                        </w:tblPr>
                        <w:tblGrid>
                          <w:gridCol w:w="296"/>
                          <w:gridCol w:w="3038"/>
                          <w:gridCol w:w="295"/>
                          <w:gridCol w:w="1496"/>
                          <w:gridCol w:w="295"/>
                          <w:gridCol w:w="1540"/>
                        </w:tblGrid>
                        <w:tr w:rsidR="00EA750A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300" w:type="dxa"/>
                              <w:vAlign w:val="bottom"/>
                            </w:tcPr>
                            <w:p w:rsidR="00EA750A" w:rsidRDefault="00EA750A">
                              <w:pP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</w:pPr>
                            </w:p>
                          </w:tc>
                          <w:tc>
                            <w:tcPr>
                              <w:tcW w:w="3150" w:type="dxa"/>
                              <w:vAlign w:val="bottom"/>
                            </w:tcPr>
                            <w:p w:rsidR="00EA750A" w:rsidRDefault="00EA750A">
                              <w:pP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  <w:t>Cartão</w:t>
                              </w:r>
                            </w:p>
                          </w:tc>
                          <w:tc>
                            <w:tcPr>
                              <w:tcW w:w="300" w:type="dxa"/>
                              <w:vAlign w:val="bottom"/>
                            </w:tcPr>
                            <w:p w:rsidR="00EA750A" w:rsidRDefault="00EA750A">
                              <w:pP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</w:pPr>
                            </w:p>
                          </w:tc>
                          <w:tc>
                            <w:tcPr>
                              <w:tcW w:w="1500" w:type="dxa"/>
                              <w:vAlign w:val="bottom"/>
                            </w:tcPr>
                            <w:p w:rsidR="00EA750A" w:rsidRDefault="00EA750A">
                              <w:pP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  <w:t>Número do cartão</w:t>
                              </w:r>
                            </w:p>
                          </w:tc>
                          <w:tc>
                            <w:tcPr>
                              <w:tcW w:w="300" w:type="dxa"/>
                              <w:vAlign w:val="bottom"/>
                            </w:tcPr>
                            <w:p w:rsidR="00EA750A" w:rsidRDefault="00EA750A">
                              <w:pP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</w:pPr>
                            </w:p>
                          </w:tc>
                          <w:tc>
                            <w:tcPr>
                              <w:tcW w:w="1575" w:type="dxa"/>
                              <w:vAlign w:val="bottom"/>
                            </w:tcPr>
                            <w:p w:rsidR="00EA750A" w:rsidRDefault="00EA750A">
                              <w:pP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  <w:t>Vencimento</w:t>
                              </w:r>
                            </w:p>
                          </w:tc>
                        </w:tr>
                        <w:tr w:rsidR="00EA750A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300" w:type="dxa"/>
                              <w:vAlign w:val="center"/>
                            </w:tcPr>
                            <w:p w:rsidR="00EA750A" w:rsidRDefault="00EA750A">
                              <w:pPr>
                                <w:jc w:val="center"/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  <w:pict>
                                  <v:shape id="_x0000_i1197" type="#_x0000_t75" alt="" style="width:10.5pt;height:11.25pt">
                                    <v:imagedata r:id="rId6" r:href="rId183"/>
                                  </v:shape>
                                </w:pict>
                              </w:r>
                            </w:p>
                          </w:tc>
                          <w:tc>
                            <w:tcPr>
                              <w:tcW w:w="3150" w:type="dxa"/>
                              <w:vAlign w:val="center"/>
                            </w:tcPr>
                            <w:p w:rsidR="00EA750A" w:rsidRDefault="00EA750A">
                              <w:pPr>
                                <w:rPr>
                                  <w:rFonts w:ascii="Arial" w:hAnsi="Arial" w:cs="Arial"/>
                                  <w:color w:val="000000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7"/>
                                  <w:szCs w:val="17"/>
                                </w:rPr>
                                <w:t>OUROCARD PLATINUM VISA</w:t>
                              </w:r>
                            </w:p>
                          </w:tc>
                          <w:tc>
                            <w:tcPr>
                              <w:tcW w:w="300" w:type="dxa"/>
                              <w:vAlign w:val="center"/>
                            </w:tcPr>
                            <w:p w:rsidR="00EA750A" w:rsidRDefault="00EA750A">
                              <w:pPr>
                                <w:jc w:val="center"/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  <w:pict>
                                  <v:shape id="_x0000_i1198" type="#_x0000_t75" alt="" style="width:10.5pt;height:11.25pt">
                                    <v:imagedata r:id="rId6" r:href="rId184"/>
                                  </v:shape>
                                </w:pict>
                              </w:r>
                            </w:p>
                          </w:tc>
                          <w:tc>
                            <w:tcPr>
                              <w:tcW w:w="1500" w:type="dxa"/>
                              <w:vAlign w:val="center"/>
                            </w:tcPr>
                            <w:p w:rsidR="00EA750A" w:rsidRDefault="00EA750A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7"/>
                                  <w:szCs w:val="17"/>
                                </w:rPr>
                                <w:t>4984.****.****.8996</w:t>
                              </w:r>
                            </w:p>
                          </w:tc>
                          <w:tc>
                            <w:tcPr>
                              <w:tcW w:w="300" w:type="dxa"/>
                              <w:vAlign w:val="center"/>
                            </w:tcPr>
                            <w:p w:rsidR="00EA750A" w:rsidRDefault="00EA750A">
                              <w:pPr>
                                <w:jc w:val="center"/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  <w:pict>
                                  <v:shape id="_x0000_i1199" type="#_x0000_t75" alt="" style="width:10.5pt;height:10.5pt">
                                    <v:imagedata r:id="rId8" r:href="rId185"/>
                                  </v:shape>
                                </w:pict>
                              </w:r>
                            </w:p>
                          </w:tc>
                          <w:tc>
                            <w:tcPr>
                              <w:tcW w:w="1575" w:type="dxa"/>
                              <w:vAlign w:val="center"/>
                            </w:tcPr>
                            <w:p w:rsidR="00EA750A" w:rsidRDefault="00EA750A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7"/>
                                  <w:szCs w:val="17"/>
                                </w:rPr>
                                <w:t>05.06.2010</w:t>
                              </w:r>
                            </w:p>
                          </w:tc>
                        </w:tr>
                      </w:tbl>
                      <w:p w:rsidR="00EA750A" w:rsidRDefault="00EA750A">
                        <w:pPr>
                          <w:rPr>
                            <w:rFonts w:ascii="Arial" w:hAnsi="Arial" w:cs="Arial"/>
                            <w:color w:val="4B4B4B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0200" w:type="dxa"/>
                  <w:vAlign w:val="center"/>
                </w:tcPr>
                <w:tbl>
                  <w:tblPr>
                    <w:tblW w:w="10200" w:type="dxa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48"/>
                    <w:gridCol w:w="10760"/>
                  </w:tblGrid>
                  <w:tr w:rsidR="00EA750A">
                    <w:trPr>
                      <w:tblCellSpacing w:w="0" w:type="dxa"/>
                      <w:jc w:val="center"/>
                    </w:trPr>
                    <w:tc>
                      <w:tcPr>
                        <w:tcW w:w="240" w:type="dxa"/>
                        <w:vAlign w:val="bottom"/>
                      </w:tcPr>
                      <w:p w:rsidR="00EA750A" w:rsidRDefault="00EA750A">
                        <w:pPr>
                          <w:rPr>
                            <w:rFonts w:ascii="Arial" w:hAnsi="Arial" w:cs="Arial"/>
                            <w:color w:val="4B4B4B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color w:val="4B4B4B"/>
                            <w:sz w:val="17"/>
                            <w:szCs w:val="17"/>
                          </w:rPr>
                          <w:t> </w:t>
                        </w:r>
                      </w:p>
                    </w:tc>
                    <w:tc>
                      <w:tcPr>
                        <w:tcW w:w="9960" w:type="dxa"/>
                        <w:vAlign w:val="center"/>
                      </w:tcPr>
                      <w:tbl>
                        <w:tblPr>
                          <w:tblW w:w="9960" w:type="dxa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/>
                        </w:tblPr>
                        <w:tblGrid>
                          <w:gridCol w:w="10760"/>
                        </w:tblGrid>
                        <w:tr w:rsidR="00EA750A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9960" w:type="dxa"/>
                              <w:vAlign w:val="bottom"/>
                            </w:tcPr>
                            <w:p w:rsidR="00EA750A" w:rsidRDefault="00EA750A">
                              <w:pP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  <w:t>Resumo em Real</w:t>
                              </w:r>
                            </w:p>
                          </w:tc>
                        </w:tr>
                        <w:tr w:rsidR="00EA750A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9960" w:type="dxa"/>
                              <w:vAlign w:val="center"/>
                            </w:tcPr>
                            <w:tbl>
                              <w:tblPr>
                                <w:tblW w:w="996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/>
                              </w:tblPr>
                              <w:tblGrid>
                                <w:gridCol w:w="128"/>
                                <w:gridCol w:w="922"/>
                                <w:gridCol w:w="90"/>
                                <w:gridCol w:w="20"/>
                                <w:gridCol w:w="1597"/>
                                <w:gridCol w:w="90"/>
                                <w:gridCol w:w="20"/>
                                <w:gridCol w:w="1361"/>
                                <w:gridCol w:w="104"/>
                                <w:gridCol w:w="116"/>
                                <w:gridCol w:w="874"/>
                                <w:gridCol w:w="105"/>
                                <w:gridCol w:w="127"/>
                                <w:gridCol w:w="1341"/>
                                <w:gridCol w:w="597"/>
                                <w:gridCol w:w="172"/>
                                <w:gridCol w:w="140"/>
                                <w:gridCol w:w="1190"/>
                                <w:gridCol w:w="277"/>
                                <w:gridCol w:w="1489"/>
                              </w:tblGrid>
                              <w:tr w:rsidR="00EA750A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144" w:type="dxa"/>
                                    <w:vMerge w:val="restart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00" type="#_x0000_t75" alt="" style="width:3.75pt;height:19.5pt">
                                          <v:imagedata r:id="rId15" r:href="rId186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975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Saldo anterior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4" w:type="dxa"/>
                                    <w:vMerge w:val="restart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01" type="#_x0000_t75" alt="" style="width:.75pt;height:19.5pt">
                                          <v:imagedata r:id="rId17" r:href="rId187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975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Pagamento/Créditos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4" w:type="dxa"/>
                                    <w:vMerge w:val="restart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02" type="#_x0000_t75" alt="" style="width:.75pt;height:19.5pt">
                                          <v:imagedata r:id="rId17" r:href="rId188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975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Compras/Débitos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4" w:type="dxa"/>
                                    <w:vMerge w:val="restart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03" type="#_x0000_t75" alt="" style="width:.75pt;height:19.5pt">
                                          <v:imagedata r:id="rId17" r:href="rId189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975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Total-R$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4" w:type="dxa"/>
                                    <w:vMerge w:val="restart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04" type="#_x0000_t75" alt="" style="width:.75pt;height:19.5pt">
                                          <v:imagedata r:id="rId17" r:href="rId190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1350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Limite extra utilizado-R$</w:t>
                                    </w:r>
                                  </w:p>
                                </w:tc>
                                <w:tc>
                                  <w:tcPr>
                                    <w:tcW w:w="600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38A8"/>
                                        <w:sz w:val="11"/>
                                        <w:szCs w:val="11"/>
                                      </w:rPr>
                                      <w:t> Débito em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4" w:type="dxa"/>
                                    <w:vMerge w:val="restart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05" type="#_x0000_t75" alt="" style="width:.75pt;height:19.5pt">
                                          <v:imagedata r:id="rId17" r:href="rId191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1200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Saldo atual-R$</w:t>
                                    </w:r>
                                  </w:p>
                                </w:tc>
                                <w:tc>
                                  <w:tcPr>
                                    <w:tcW w:w="285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75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Saldo total (R$+US$)</w:t>
                                    </w:r>
                                  </w:p>
                                </w:tc>
                              </w:tr>
                              <w:tr w:rsidR="00EA750A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75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  <w:t>515,83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06" type="#_x0000_t75" alt="" style="width:3.75pt;height:1.5pt">
                                          <v:imagedata r:id="rId192" r:href="rId193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75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  <w:t>515,83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07" type="#_x0000_t75" alt="" style="width:4.5pt;height:4.5pt">
                                          <v:imagedata r:id="rId194" r:href="rId195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75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  <w:t>562,66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08" type="#_x0000_t75" alt="" style="width:5.25pt;height:3.75pt">
                                          <v:imagedata r:id="rId196" r:href="rId197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75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  <w:t>562,66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09" type="#_x0000_t75" alt="" style="width:3.75pt;height:1.5pt">
                                          <v:imagedata r:id="rId192" r:href="rId198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50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  <w:t>0,00</w:t>
                                    </w:r>
                                  </w:p>
                                </w:tc>
                                <w:tc>
                                  <w:tcPr>
                                    <w:tcW w:w="600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38A8"/>
                                        <w:sz w:val="11"/>
                                        <w:szCs w:val="11"/>
                                      </w:rPr>
                                      <w:t> conta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10" type="#_x0000_t75" alt="" style="width:5.25pt;height:3.75pt">
                                          <v:imagedata r:id="rId196" r:href="rId199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00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  <w:t>562,66</w:t>
                                    </w:r>
                                  </w:p>
                                </w:tc>
                                <w:tc>
                                  <w:tcPr>
                                    <w:tcW w:w="285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75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  <w:tr w:rsidR="00EA750A">
                                <w:trPr>
                                  <w:trHeight w:val="15"/>
                                  <w:tblCellSpacing w:w="0" w:type="dxa"/>
                                </w:trPr>
                                <w:tc>
                                  <w:tcPr>
                                    <w:tcW w:w="1050" w:type="dxa"/>
                                    <w:gridSpan w:val="2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11" type="#_x0000_t75" alt="" style="width:52.5pt;height:.75pt">
                                          <v:imagedata r:id="rId152" r:href="rId200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0" w:type="dxa"/>
                                    <w:gridSpan w:val="2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12" type="#_x0000_t75" alt="" style="width:49.5pt;height:.75pt">
                                          <v:imagedata r:id="rId152" r:href="rId201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0" w:type="dxa"/>
                                    <w:gridSpan w:val="2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13" type="#_x0000_t75" alt="" style="width:49.5pt;height:.75pt">
                                          <v:imagedata r:id="rId152" r:href="rId202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0" w:type="dxa"/>
                                    <w:gridSpan w:val="2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14" type="#_x0000_t75" alt="" style="width:49.5pt;height:.75pt">
                                          <v:imagedata r:id="rId152" r:href="rId203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965" w:type="dxa"/>
                                    <w:gridSpan w:val="3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15" type="#_x0000_t75" alt="" style="width:98.25pt;height:.75pt">
                                          <v:imagedata r:id="rId152" r:href="rId204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15" w:type="dxa"/>
                                    <w:gridSpan w:val="2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16" type="#_x0000_t75" alt="" style="width:60.75pt;height:.75pt">
                                          <v:imagedata r:id="rId152" r:href="rId205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285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75" w:type="dxa"/>
                                  </w:tcPr>
                                  <w:p w:rsidR="00EA750A" w:rsidRDefault="00EA750A">
                                    <w:pPr>
                                      <w:spacing w:line="15" w:lineRule="atLeast"/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  <w:tr w:rsidR="00EA750A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8100" w:type="dxa"/>
                                    <w:gridSpan w:val="18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Resumo em Dólar</w:t>
                                    </w:r>
                                  </w:p>
                                </w:tc>
                                <w:tc>
                                  <w:tcPr>
                                    <w:tcW w:w="285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17" type="#_x0000_t75" alt="" style="width:10.5pt;height:10.5pt">
                                          <v:imagedata r:id="rId8" r:href="rId206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1575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  <w:t>R$ 562,66</w:t>
                                    </w:r>
                                  </w:p>
                                </w:tc>
                              </w:tr>
                              <w:tr w:rsidR="00EA750A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144" w:type="dxa"/>
                                    <w:vMerge w:val="restart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18" type="#_x0000_t75" alt="" style="width:3.75pt;height:19.5pt">
                                          <v:imagedata r:id="rId15" r:href="rId207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975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Compras / Saques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4" w:type="dxa"/>
                                    <w:vMerge w:val="restart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19" type="#_x0000_t75" alt="" style="width:.75pt;height:19.5pt">
                                          <v:imagedata r:id="rId17" r:href="rId208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975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Outros Débitos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4" w:type="dxa"/>
                                    <w:vMerge w:val="restart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20" type="#_x0000_t75" alt="" style="width:.75pt;height:19.5pt">
                                          <v:imagedata r:id="rId17" r:href="rId209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975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Créditos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4" w:type="dxa"/>
                                    <w:vMerge w:val="restart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21" type="#_x0000_t75" alt="" style="width:.75pt;height:19.5pt">
                                          <v:imagedata r:id="rId17" r:href="rId210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975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Saldo atual-US$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4" w:type="dxa"/>
                                    <w:vMerge w:val="restart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22" type="#_x0000_t75" alt="" style="width:.75pt;height:19.5pt">
                                          <v:imagedata r:id="rId17" r:href="rId211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1350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Taxa de conversão</w:t>
                                    </w:r>
                                  </w:p>
                                </w:tc>
                                <w:tc>
                                  <w:tcPr>
                                    <w:tcW w:w="60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4" w:type="dxa"/>
                                    <w:vMerge w:val="restart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23" type="#_x0000_t75" alt="" style="width:.75pt;height:19.5pt">
                                          <v:imagedata r:id="rId17" r:href="rId212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1200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Saldo convertido-R$</w:t>
                                    </w:r>
                                  </w:p>
                                </w:tc>
                                <w:tc>
                                  <w:tcPr>
                                    <w:tcW w:w="285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75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  <w:tr w:rsidR="00EA750A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75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  <w:t>0,00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24" type="#_x0000_t75" alt="" style="width:4.5pt;height:4.5pt">
                                          <v:imagedata r:id="rId194" r:href="rId213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75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  <w:t>0,00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25" type="#_x0000_t75" alt="" style="width:3.75pt;height:1.5pt">
                                          <v:imagedata r:id="rId192" r:href="rId214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75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  <w:t>0,00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26" type="#_x0000_t75" alt="" style="width:5.25pt;height:3.75pt">
                                          <v:imagedata r:id="rId196" r:href="rId215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75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  <w:t>0,00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27" type="#_x0000_t75" alt="" style="width:5.25pt;height:3.75pt">
                                          <v:imagedata r:id="rId216" r:href="rId217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50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  <w:t>0.0</w:t>
                                    </w:r>
                                  </w:p>
                                </w:tc>
                                <w:tc>
                                  <w:tcPr>
                                    <w:tcW w:w="60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28" type="#_x0000_t75" alt="" style="width:4.5pt;height:2.25pt">
                                          <v:imagedata r:id="rId196" r:href="rId218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00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  <w:t>0,00</w:t>
                                    </w:r>
                                  </w:p>
                                </w:tc>
                                <w:tc>
                                  <w:tcPr>
                                    <w:tcW w:w="285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75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  <w:tr w:rsidR="00EA750A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1050" w:type="dxa"/>
                                    <w:gridSpan w:val="2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29" type="#_x0000_t75" alt="" style="width:51.75pt;height:2.25pt">
                                          <v:imagedata r:id="rId152" r:href="rId219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0" w:type="dxa"/>
                                    <w:gridSpan w:val="2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30" type="#_x0000_t75" alt="" style="width:47.25pt;height:2.25pt">
                                          <v:imagedata r:id="rId152" r:href="rId220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0" w:type="dxa"/>
                                    <w:gridSpan w:val="2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31" type="#_x0000_t75" alt="" style="width:47.25pt;height:2.25pt">
                                          <v:imagedata r:id="rId152" r:href="rId221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0" w:type="dxa"/>
                                    <w:gridSpan w:val="2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32" type="#_x0000_t75" alt="" style="width:47.25pt;height:2.25pt">
                                          <v:imagedata r:id="rId152" r:href="rId222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965" w:type="dxa"/>
                                    <w:gridSpan w:val="3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33" type="#_x0000_t75" alt="" style="width:97.5pt;height:2.25pt">
                                          <v:imagedata r:id="rId152" r:href="rId223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15" w:type="dxa"/>
                                    <w:gridSpan w:val="2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234" type="#_x0000_t75" alt="" style="width:56.25pt;height:2.25pt">
                                          <v:imagedata r:id="rId152" r:href="rId224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1860" w:type="dxa"/>
                                    <w:gridSpan w:val="2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</w:tr>
                              <w:tr w:rsidR="00EA750A">
                                <w:trPr>
                                  <w:trHeight w:val="45"/>
                                  <w:tblCellSpacing w:w="0" w:type="dxa"/>
                                </w:trPr>
                                <w:tc>
                                  <w:tcPr>
                                    <w:tcW w:w="9960" w:type="dxa"/>
                                    <w:gridSpan w:val="20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4"/>
                                        <w:szCs w:val="17"/>
                                      </w:rPr>
                                    </w:pPr>
                                  </w:p>
                                </w:tc>
                              </w:tr>
                              <w:tr w:rsidR="00EA750A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755" w:type="dxa"/>
                                    <w:gridSpan w:val="13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38A8"/>
                                        <w:sz w:val="11"/>
                                        <w:szCs w:val="11"/>
                                      </w:rPr>
                                      <w:t xml:space="preserve">Se a cotação do dólar turismo, para venda, divulgada pelo Banco do Brasil para cartões de crédito for diferente na data do pagamento do vencimento, o que ocorrer primeiro, os ajustes, a crédito ou a débito, serão lançados na próxima fatura, sem encargos. </w:t>
                                    </w:r>
                                  </w:p>
                                </w:tc>
                                <w:tc>
                                  <w:tcPr>
                                    <w:tcW w:w="5205" w:type="dxa"/>
                                    <w:gridSpan w:val="7"/>
                                    <w:vAlign w:val="center"/>
                                  </w:tcPr>
                                  <w:tbl>
                                    <w:tblPr>
                                      <w:tblW w:w="5205" w:type="dxa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000"/>
                                    </w:tblPr>
                                    <w:tblGrid>
                                      <w:gridCol w:w="293"/>
                                      <w:gridCol w:w="1601"/>
                                      <w:gridCol w:w="172"/>
                                      <w:gridCol w:w="139"/>
                                      <w:gridCol w:w="3000"/>
                                    </w:tblGrid>
                                    <w:tr w:rsidR="00EA750A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300" w:type="dxa"/>
                                          <w:vAlign w:val="bottom"/>
                                        </w:tcPr>
                                        <w:p w:rsidR="00EA750A" w:rsidRDefault="00EA750A">
                                          <w:pPr>
                                            <w:rPr>
                                              <w:rFonts w:ascii="Arial" w:hAnsi="Arial" w:cs="Arial"/>
                                              <w:color w:val="4B4B4B"/>
                                              <w:sz w:val="17"/>
                                              <w:szCs w:val="17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650" w:type="dxa"/>
                                          <w:vAlign w:val="center"/>
                                        </w:tcPr>
                                        <w:p w:rsidR="00EA750A" w:rsidRDefault="00EA750A">
                                          <w:pPr>
                                            <w:rPr>
                                              <w:rFonts w:ascii="Arial" w:hAnsi="Arial" w:cs="Arial"/>
                                              <w:color w:val="4B4B4B"/>
                                              <w:sz w:val="17"/>
                                              <w:szCs w:val="17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bCs/>
                                              <w:color w:val="0038A8"/>
                                              <w:sz w:val="12"/>
                                              <w:szCs w:val="12"/>
                                            </w:rPr>
                                            <w:t xml:space="preserve"> Pagamento mínimo-R$ 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80" w:type="dxa"/>
                                          <w:vMerge w:val="restart"/>
                                          <w:vAlign w:val="bottom"/>
                                        </w:tcPr>
                                        <w:p w:rsidR="00EA750A" w:rsidRDefault="00EA750A">
                                          <w:pPr>
                                            <w:rPr>
                                              <w:rFonts w:ascii="Arial" w:hAnsi="Arial" w:cs="Arial"/>
                                              <w:color w:val="4B4B4B"/>
                                              <w:sz w:val="17"/>
                                              <w:szCs w:val="17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44" w:type="dxa"/>
                                          <w:vMerge w:val="restart"/>
                                          <w:vAlign w:val="bottom"/>
                                        </w:tcPr>
                                        <w:p w:rsidR="00EA750A" w:rsidRDefault="00EA750A">
                                          <w:pPr>
                                            <w:rPr>
                                              <w:rFonts w:ascii="Arial" w:hAnsi="Arial" w:cs="Arial"/>
                                              <w:color w:val="4B4B4B"/>
                                              <w:sz w:val="17"/>
                                              <w:szCs w:val="17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cs="Arial"/>
                                              <w:color w:val="4B4B4B"/>
                                              <w:sz w:val="17"/>
                                              <w:szCs w:val="17"/>
                                            </w:rPr>
                                            <w:pict>
                                              <v:shape id="_x0000_i1235" type="#_x0000_t75" alt="" style="width:2.25pt;height:24pt">
                                                <v:imagedata r:id="rId15" r:href="rId225"/>
                                              </v:shape>
                                            </w:pic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00" w:type="dxa"/>
                                          <w:vAlign w:val="center"/>
                                        </w:tcPr>
                                        <w:p w:rsidR="00EA750A" w:rsidRDefault="00EA750A">
                                          <w:pPr>
                                            <w:rPr>
                                              <w:rFonts w:ascii="Arial" w:hAnsi="Arial" w:cs="Arial"/>
                                              <w:color w:val="4B4B4B"/>
                                              <w:sz w:val="17"/>
                                              <w:szCs w:val="17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cs="Arial"/>
                                              <w:color w:val="4B4B4B"/>
                                              <w:sz w:val="17"/>
                                              <w:szCs w:val="17"/>
                                            </w:rPr>
                                            <w:t> Valor pago-R$</w:t>
                                          </w:r>
                                        </w:p>
                                      </w:tc>
                                    </w:tr>
                                    <w:tr w:rsidR="00EA750A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300" w:type="dxa"/>
                                          <w:vAlign w:val="center"/>
                                        </w:tcPr>
                                        <w:p w:rsidR="00EA750A" w:rsidRDefault="00EA750A">
                                          <w:pPr>
                                            <w:jc w:val="center"/>
                                            <w:rPr>
                                              <w:rFonts w:ascii="Arial" w:hAnsi="Arial" w:cs="Arial"/>
                                              <w:color w:val="4B4B4B"/>
                                              <w:sz w:val="17"/>
                                              <w:szCs w:val="17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cs="Arial"/>
                                              <w:color w:val="4B4B4B"/>
                                              <w:sz w:val="17"/>
                                              <w:szCs w:val="17"/>
                                            </w:rPr>
                                            <w:pict>
                                              <v:shape id="_x0000_i1236" type="#_x0000_t75" alt="" style="width:9pt;height:10.5pt">
                                                <v:imagedata r:id="rId6" r:href="rId226"/>
                                              </v:shape>
                                            </w:pic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650" w:type="dxa"/>
                                          <w:vAlign w:val="center"/>
                                        </w:tcPr>
                                        <w:p w:rsidR="00EA750A" w:rsidRDefault="00EA750A">
                                          <w:pPr>
                                            <w:jc w:val="center"/>
                                            <w:rPr>
                                              <w:rFonts w:ascii="Arial" w:hAnsi="Arial" w:cs="Arial"/>
                                              <w:color w:val="000000"/>
                                              <w:sz w:val="17"/>
                                              <w:szCs w:val="17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cs="Arial"/>
                                              <w:color w:val="000000"/>
                                              <w:sz w:val="17"/>
                                              <w:szCs w:val="17"/>
                                            </w:rPr>
                                            <w:t>56,26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vMerge/>
                                          <w:vAlign w:val="center"/>
                                        </w:tcPr>
                                        <w:p w:rsidR="00EA750A" w:rsidRDefault="00EA750A">
                                          <w:pPr>
                                            <w:rPr>
                                              <w:rFonts w:ascii="Arial" w:hAnsi="Arial" w:cs="Arial"/>
                                              <w:color w:val="4B4B4B"/>
                                              <w:sz w:val="17"/>
                                              <w:szCs w:val="17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vMerge/>
                                          <w:vAlign w:val="center"/>
                                        </w:tcPr>
                                        <w:p w:rsidR="00EA750A" w:rsidRDefault="00EA750A">
                                          <w:pPr>
                                            <w:rPr>
                                              <w:rFonts w:ascii="Arial" w:hAnsi="Arial" w:cs="Arial"/>
                                              <w:color w:val="4B4B4B"/>
                                              <w:sz w:val="17"/>
                                              <w:szCs w:val="17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000" w:type="dxa"/>
                                          <w:vAlign w:val="center"/>
                                        </w:tcPr>
                                        <w:tbl>
                                          <w:tblPr>
                                            <w:tblW w:w="3000" w:type="dxa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000"/>
                                          </w:tblPr>
                                          <w:tblGrid>
                                            <w:gridCol w:w="238"/>
                                            <w:gridCol w:w="135"/>
                                            <w:gridCol w:w="210"/>
                                            <w:gridCol w:w="135"/>
                                            <w:gridCol w:w="209"/>
                                            <w:gridCol w:w="134"/>
                                            <w:gridCol w:w="209"/>
                                            <w:gridCol w:w="134"/>
                                            <w:gridCol w:w="209"/>
                                            <w:gridCol w:w="134"/>
                                            <w:gridCol w:w="209"/>
                                            <w:gridCol w:w="134"/>
                                            <w:gridCol w:w="209"/>
                                            <w:gridCol w:w="134"/>
                                            <w:gridCol w:w="209"/>
                                            <w:gridCol w:w="134"/>
                                            <w:gridCol w:w="224"/>
                                          </w:tblGrid>
                                          <w:tr w:rsidR="00EA750A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345" w:type="dxa"/>
                                                <w:vAlign w:val="bottom"/>
                                              </w:tcPr>
                                              <w:p w:rsidR="00EA750A" w:rsidRDefault="00EA750A">
                                                <w:pP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  <w:t> 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44" w:type="dxa"/>
                                                <w:vAlign w:val="bottom"/>
                                              </w:tcPr>
                                              <w:p w:rsidR="00EA750A" w:rsidRDefault="00EA750A">
                                                <w:pP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  <w:pict>
                                                    <v:shape id="_x0000_i1237" type="#_x0000_t75" alt="" style="width:2.25pt;height:2.25pt">
                                                      <v:imagedata r:id="rId17" r:href="rId227"/>
                                                    </v:shape>
                                                  </w:pic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15" w:type="dxa"/>
                                                <w:vAlign w:val="bottom"/>
                                              </w:tcPr>
                                              <w:p w:rsidR="00EA750A" w:rsidRDefault="00EA750A">
                                                <w:pP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  <w:t> 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44" w:type="dxa"/>
                                                <w:vAlign w:val="bottom"/>
                                              </w:tcPr>
                                              <w:p w:rsidR="00EA750A" w:rsidRDefault="00EA750A">
                                                <w:pP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  <w:pict>
                                                    <v:shape id="_x0000_i1238" type="#_x0000_t75" alt="" style="width:2.25pt;height:2.25pt">
                                                      <v:imagedata r:id="rId17" r:href="rId228"/>
                                                    </v:shape>
                                                  </w:pic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15" w:type="dxa"/>
                                                <w:vAlign w:val="bottom"/>
                                              </w:tcPr>
                                              <w:p w:rsidR="00EA750A" w:rsidRDefault="00EA750A">
                                                <w:pP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  <w:t> 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44" w:type="dxa"/>
                                                <w:vAlign w:val="bottom"/>
                                              </w:tcPr>
                                              <w:p w:rsidR="00EA750A" w:rsidRDefault="00EA750A">
                                                <w:pP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  <w:pict>
                                                    <v:shape id="_x0000_i1239" type="#_x0000_t75" alt="" style="width:2.25pt;height:2.25pt">
                                                      <v:imagedata r:id="rId17" r:href="rId229"/>
                                                    </v:shape>
                                                  </w:pic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15" w:type="dxa"/>
                                                <w:vAlign w:val="bottom"/>
                                              </w:tcPr>
                                              <w:p w:rsidR="00EA750A" w:rsidRDefault="00EA750A">
                                                <w:pP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  <w:t> 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44" w:type="dxa"/>
                                                <w:vAlign w:val="bottom"/>
                                              </w:tcPr>
                                              <w:p w:rsidR="00EA750A" w:rsidRDefault="00EA750A">
                                                <w:pP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  <w:pict>
                                                    <v:shape id="_x0000_i1240" type="#_x0000_t75" alt="" style="width:2.25pt;height:2.25pt">
                                                      <v:imagedata r:id="rId17" r:href="rId230"/>
                                                    </v:shape>
                                                  </w:pic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15" w:type="dxa"/>
                                                <w:vAlign w:val="bottom"/>
                                              </w:tcPr>
                                              <w:p w:rsidR="00EA750A" w:rsidRDefault="00EA750A">
                                                <w:pP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  <w:t> 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44" w:type="dxa"/>
                                                <w:vAlign w:val="bottom"/>
                                              </w:tcPr>
                                              <w:p w:rsidR="00EA750A" w:rsidRDefault="00EA750A">
                                                <w:pP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  <w:pict>
                                                    <v:shape id="_x0000_i1241" type="#_x0000_t75" alt="" style="width:2.25pt;height:2.25pt">
                                                      <v:imagedata r:id="rId17" r:href="rId231"/>
                                                    </v:shape>
                                                  </w:pic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15" w:type="dxa"/>
                                                <w:vAlign w:val="bottom"/>
                                              </w:tcPr>
                                              <w:p w:rsidR="00EA750A" w:rsidRDefault="00EA750A">
                                                <w:pP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  <w:t> 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44" w:type="dxa"/>
                                                <w:vAlign w:val="bottom"/>
                                              </w:tcPr>
                                              <w:p w:rsidR="00EA750A" w:rsidRDefault="00EA750A">
                                                <w:pP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  <w:pict>
                                                    <v:shape id="_x0000_i1242" type="#_x0000_t75" alt="" style="width:2.25pt;height:2.25pt">
                                                      <v:imagedata r:id="rId17" r:href="rId232"/>
                                                    </v:shape>
                                                  </w:pic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15" w:type="dxa"/>
                                                <w:vAlign w:val="bottom"/>
                                              </w:tcPr>
                                              <w:p w:rsidR="00EA750A" w:rsidRDefault="00EA750A">
                                                <w:pP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  <w:t> 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44" w:type="dxa"/>
                                                <w:vAlign w:val="bottom"/>
                                              </w:tcPr>
                                              <w:p w:rsidR="00EA750A" w:rsidRDefault="00EA750A">
                                                <w:pP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  <w:pict>
                                                    <v:shape id="_x0000_i1243" type="#_x0000_t75" alt="" style="width:2.25pt;height:6.75pt">
                                                      <v:imagedata r:id="rId17" r:href="rId233"/>
                                                    </v:shape>
                                                  </w:pic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15" w:type="dxa"/>
                                                <w:vAlign w:val="bottom"/>
                                              </w:tcPr>
                                              <w:p w:rsidR="00EA750A" w:rsidRDefault="00EA750A">
                                                <w:pP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  <w:t> 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44" w:type="dxa"/>
                                                <w:vAlign w:val="bottom"/>
                                              </w:tcPr>
                                              <w:p w:rsidR="00EA750A" w:rsidRDefault="00EA750A">
                                                <w:pP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  <w:pict>
                                                    <v:shape id="_x0000_i1244" type="#_x0000_t75" alt="" style="width:2.25pt;height:2.25pt">
                                                      <v:imagedata r:id="rId17" r:href="rId234"/>
                                                    </v:shape>
                                                  </w:pic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15" w:type="dxa"/>
                                                <w:vAlign w:val="bottom"/>
                                              </w:tcPr>
                                              <w:p w:rsidR="00EA750A" w:rsidRDefault="00EA750A">
                                                <w:pP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Arial" w:hAnsi="Arial" w:cs="Arial"/>
                                                    <w:color w:val="4B4B4B"/>
                                                    <w:sz w:val="17"/>
                                                    <w:szCs w:val="17"/>
                                                  </w:rPr>
                                                  <w:t> 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EA750A" w:rsidRDefault="00EA750A">
                                          <w:pPr>
                                            <w:rPr>
                                              <w:rFonts w:ascii="Arial" w:hAnsi="Arial" w:cs="Arial"/>
                                              <w:color w:val="4B4B4B"/>
                                              <w:sz w:val="17"/>
                                              <w:szCs w:val="17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EA750A" w:rsidRDefault="00EA750A">
                              <w:pP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</w:pPr>
                            </w:p>
                          </w:tc>
                        </w:tr>
                      </w:tbl>
                      <w:p w:rsidR="00EA750A" w:rsidRDefault="00EA750A">
                        <w:pPr>
                          <w:rPr>
                            <w:rFonts w:ascii="Arial" w:hAnsi="Arial" w:cs="Arial"/>
                            <w:color w:val="4B4B4B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</w:p>
              </w:tc>
            </w:tr>
          </w:tbl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</w:tr>
    </w:tbl>
    <w:p w:rsidR="00EA750A" w:rsidRDefault="00EA750A"/>
    <w:p w:rsidR="00EA750A" w:rsidRDefault="00EA750A"/>
    <w:p w:rsidR="00EA750A" w:rsidRDefault="00EA750A"/>
    <w:p w:rsidR="00EA750A" w:rsidRDefault="00EA750A"/>
    <w:p w:rsidR="00EA750A" w:rsidRDefault="00EA750A"/>
    <w:p w:rsidR="00EA750A" w:rsidRDefault="00EA750A"/>
    <w:p w:rsidR="00EA750A" w:rsidRDefault="00EA750A" w:rsidP="0015769D">
      <w:pPr>
        <w:jc w:val="center"/>
        <w:rPr>
          <w:rFonts w:ascii="Arial" w:hAnsi="Arial" w:cs="Arial"/>
          <w:color w:val="4B4B4B"/>
          <w:sz w:val="17"/>
          <w:szCs w:val="17"/>
        </w:rPr>
      </w:pPr>
      <w:r>
        <w:rPr>
          <w:rFonts w:ascii="Arial" w:hAnsi="Arial" w:cs="Arial"/>
          <w:color w:val="4B4B4B"/>
          <w:sz w:val="17"/>
          <w:szCs w:val="17"/>
        </w:rPr>
        <w:pict>
          <v:shape id="_x0000_i1245" type="#_x0000_t75" alt="" style="width:525pt;height:69pt">
            <v:imagedata r:id="rId4" r:href="rId235"/>
          </v:shape>
        </w:pict>
      </w:r>
    </w:p>
    <w:tbl>
      <w:tblPr>
        <w:tblW w:w="10500" w:type="dxa"/>
        <w:jc w:val="center"/>
        <w:tblCellSpacing w:w="0" w:type="dxa"/>
        <w:tblCellMar>
          <w:left w:w="0" w:type="dxa"/>
          <w:right w:w="0" w:type="dxa"/>
        </w:tblCellMar>
        <w:tblLook w:val="0000"/>
      </w:tblPr>
      <w:tblGrid>
        <w:gridCol w:w="150"/>
        <w:gridCol w:w="240"/>
        <w:gridCol w:w="2803"/>
        <w:gridCol w:w="240"/>
        <w:gridCol w:w="1475"/>
        <w:gridCol w:w="240"/>
        <w:gridCol w:w="1574"/>
        <w:gridCol w:w="240"/>
        <w:gridCol w:w="1574"/>
        <w:gridCol w:w="240"/>
        <w:gridCol w:w="1574"/>
        <w:gridCol w:w="150"/>
      </w:tblGrid>
      <w:tr w:rsidR="00EA750A" w:rsidTr="0015769D">
        <w:trPr>
          <w:trHeight w:val="15"/>
          <w:tblCellSpacing w:w="0" w:type="dxa"/>
          <w:jc w:val="center"/>
        </w:trPr>
        <w:tc>
          <w:tcPr>
            <w:tcW w:w="15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2"/>
                <w:szCs w:val="17"/>
              </w:rPr>
            </w:pP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2"/>
                <w:szCs w:val="17"/>
              </w:rPr>
            </w:pPr>
          </w:p>
        </w:tc>
        <w:tc>
          <w:tcPr>
            <w:tcW w:w="2805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2"/>
                <w:szCs w:val="17"/>
              </w:rPr>
            </w:pP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2"/>
                <w:szCs w:val="17"/>
              </w:rPr>
            </w:pPr>
          </w:p>
        </w:tc>
        <w:tc>
          <w:tcPr>
            <w:tcW w:w="147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2"/>
                <w:szCs w:val="17"/>
              </w:rPr>
            </w:pP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2"/>
                <w:szCs w:val="17"/>
              </w:rPr>
            </w:pPr>
          </w:p>
        </w:tc>
        <w:tc>
          <w:tcPr>
            <w:tcW w:w="1575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2"/>
                <w:szCs w:val="17"/>
              </w:rPr>
            </w:pP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2"/>
                <w:szCs w:val="17"/>
              </w:rPr>
            </w:pPr>
          </w:p>
        </w:tc>
        <w:tc>
          <w:tcPr>
            <w:tcW w:w="1575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2"/>
                <w:szCs w:val="17"/>
              </w:rPr>
            </w:pP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2"/>
                <w:szCs w:val="17"/>
              </w:rPr>
            </w:pPr>
          </w:p>
        </w:tc>
        <w:tc>
          <w:tcPr>
            <w:tcW w:w="1575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2"/>
                <w:szCs w:val="17"/>
              </w:rPr>
            </w:pPr>
          </w:p>
        </w:tc>
        <w:tc>
          <w:tcPr>
            <w:tcW w:w="15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2"/>
                <w:szCs w:val="17"/>
              </w:rPr>
            </w:pPr>
          </w:p>
        </w:tc>
      </w:tr>
      <w:tr w:rsidR="00EA750A" w:rsidTr="0015769D">
        <w:trPr>
          <w:tblCellSpacing w:w="0" w:type="dxa"/>
          <w:jc w:val="center"/>
        </w:trPr>
        <w:tc>
          <w:tcPr>
            <w:tcW w:w="390" w:type="dxa"/>
            <w:gridSpan w:val="2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4515" w:type="dxa"/>
            <w:gridSpan w:val="3"/>
            <w:vAlign w:val="bottom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t>Cliente</w:t>
            </w: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1575" w:type="dxa"/>
            <w:vAlign w:val="bottom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t>Total desta fatura - R$</w:t>
            </w: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1575" w:type="dxa"/>
            <w:vAlign w:val="bottom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t>Pagamento mínimo - R$</w:t>
            </w: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1575" w:type="dxa"/>
            <w:vAlign w:val="bottom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t>Vencimento</w:t>
            </w:r>
          </w:p>
        </w:tc>
        <w:tc>
          <w:tcPr>
            <w:tcW w:w="15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</w:tr>
      <w:tr w:rsidR="00EA750A" w:rsidTr="0015769D">
        <w:trPr>
          <w:trHeight w:val="330"/>
          <w:tblCellSpacing w:w="0" w:type="dxa"/>
          <w:jc w:val="center"/>
        </w:trPr>
        <w:tc>
          <w:tcPr>
            <w:tcW w:w="15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pict>
                <v:shape id="_x0000_i1246" type="#_x0000_t75" alt="" style="width:10.5pt;height:11.25pt">
                  <v:imagedata r:id="rId6" r:href="rId236"/>
                </v:shape>
              </w:pict>
            </w:r>
          </w:p>
        </w:tc>
        <w:tc>
          <w:tcPr>
            <w:tcW w:w="4515" w:type="dxa"/>
            <w:gridSpan w:val="3"/>
            <w:vAlign w:val="center"/>
          </w:tcPr>
          <w:p w:rsidR="00EA750A" w:rsidRDefault="00EA750A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 SANDRO TAVARES</w:t>
            </w: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1575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t> </w:t>
            </w: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1575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t> </w:t>
            </w:r>
          </w:p>
        </w:tc>
        <w:tc>
          <w:tcPr>
            <w:tcW w:w="240" w:type="dxa"/>
            <w:vAlign w:val="center"/>
          </w:tcPr>
          <w:p w:rsidR="00EA750A" w:rsidRDefault="00EA750A">
            <w:pPr>
              <w:jc w:val="center"/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pict>
                <v:shape id="_x0000_i1247" type="#_x0000_t75" alt="" style="width:10.5pt;height:11.25pt">
                  <v:imagedata r:id="rId8" r:href="rId237"/>
                </v:shape>
              </w:pict>
            </w:r>
          </w:p>
        </w:tc>
        <w:tc>
          <w:tcPr>
            <w:tcW w:w="1575" w:type="dxa"/>
            <w:vAlign w:val="center"/>
          </w:tcPr>
          <w:p w:rsidR="00EA750A" w:rsidRDefault="00EA750A">
            <w:pPr>
              <w:jc w:val="center"/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 05.06.2010 </w:t>
            </w:r>
          </w:p>
        </w:tc>
        <w:tc>
          <w:tcPr>
            <w:tcW w:w="15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</w:tr>
      <w:tr w:rsidR="00EA750A" w:rsidTr="0015769D">
        <w:trPr>
          <w:tblCellSpacing w:w="0" w:type="dxa"/>
          <w:jc w:val="center"/>
        </w:trPr>
        <w:tc>
          <w:tcPr>
            <w:tcW w:w="390" w:type="dxa"/>
            <w:gridSpan w:val="2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2805" w:type="dxa"/>
            <w:vAlign w:val="bottom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t>Cartão</w:t>
            </w: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1470" w:type="dxa"/>
            <w:vAlign w:val="bottom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t>Número do Cartão</w:t>
            </w:r>
          </w:p>
        </w:tc>
        <w:tc>
          <w:tcPr>
            <w:tcW w:w="240" w:type="dxa"/>
            <w:vAlign w:val="center"/>
          </w:tcPr>
          <w:p w:rsidR="00EA750A" w:rsidRDefault="00EA750A">
            <w:pPr>
              <w:jc w:val="center"/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pict>
                <v:shape id="_x0000_i1248" type="#_x0000_t75" alt="" style="width:10.5pt;height:11.25pt">
                  <v:imagedata r:id="rId8" r:href="rId238"/>
                </v:shape>
              </w:pict>
            </w:r>
          </w:p>
        </w:tc>
        <w:tc>
          <w:tcPr>
            <w:tcW w:w="1575" w:type="dxa"/>
            <w:vAlign w:val="bottom"/>
          </w:tcPr>
          <w:p w:rsidR="00EA750A" w:rsidRDefault="00EA750A">
            <w:pPr>
              <w:jc w:val="center"/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 1.720,82</w:t>
            </w:r>
          </w:p>
        </w:tc>
        <w:tc>
          <w:tcPr>
            <w:tcW w:w="240" w:type="dxa"/>
            <w:vAlign w:val="center"/>
          </w:tcPr>
          <w:p w:rsidR="00EA750A" w:rsidRDefault="00EA750A">
            <w:pPr>
              <w:jc w:val="center"/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pict>
                <v:shape id="_x0000_i1249" type="#_x0000_t75" alt="" style="width:10.5pt;height:11.25pt">
                  <v:imagedata r:id="rId8" r:href="rId239"/>
                </v:shape>
              </w:pict>
            </w:r>
          </w:p>
        </w:tc>
        <w:tc>
          <w:tcPr>
            <w:tcW w:w="1575" w:type="dxa"/>
            <w:vAlign w:val="bottom"/>
          </w:tcPr>
          <w:p w:rsidR="00EA750A" w:rsidRDefault="00EA750A">
            <w:pPr>
              <w:jc w:val="center"/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 172,08</w:t>
            </w: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1575" w:type="dxa"/>
            <w:vAlign w:val="bottom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t>Página</w:t>
            </w:r>
          </w:p>
        </w:tc>
        <w:tc>
          <w:tcPr>
            <w:tcW w:w="15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</w:tr>
      <w:tr w:rsidR="00EA750A" w:rsidTr="0015769D">
        <w:trPr>
          <w:trHeight w:val="330"/>
          <w:tblCellSpacing w:w="0" w:type="dxa"/>
          <w:jc w:val="center"/>
        </w:trPr>
        <w:tc>
          <w:tcPr>
            <w:tcW w:w="150" w:type="dxa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pict>
                <v:shape id="_x0000_i1250" type="#_x0000_t75" alt="" style="width:10.5pt;height:11.25pt">
                  <v:imagedata r:id="rId6" r:href="rId240"/>
                </v:shape>
              </w:pict>
            </w:r>
          </w:p>
        </w:tc>
        <w:tc>
          <w:tcPr>
            <w:tcW w:w="2805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 OUROCARD PLATINUM ESTILO VISA</w:t>
            </w:r>
          </w:p>
        </w:tc>
        <w:tc>
          <w:tcPr>
            <w:tcW w:w="24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pict>
                <v:shape id="_x0000_i1251" type="#_x0000_t75" alt="" style="width:10.5pt;height:11.25pt">
                  <v:imagedata r:id="rId6" r:href="rId241"/>
                </v:shape>
              </w:pict>
            </w:r>
          </w:p>
        </w:tc>
        <w:tc>
          <w:tcPr>
            <w:tcW w:w="1470" w:type="dxa"/>
            <w:vAlign w:val="center"/>
          </w:tcPr>
          <w:p w:rsidR="00EA750A" w:rsidRDefault="00EA750A">
            <w:pPr>
              <w:jc w:val="center"/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 4984.****.****.6761</w:t>
            </w:r>
          </w:p>
        </w:tc>
        <w:tc>
          <w:tcPr>
            <w:tcW w:w="240" w:type="dxa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1575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t> </w:t>
            </w:r>
          </w:p>
        </w:tc>
        <w:tc>
          <w:tcPr>
            <w:tcW w:w="240" w:type="dxa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1575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t> </w:t>
            </w:r>
          </w:p>
        </w:tc>
        <w:tc>
          <w:tcPr>
            <w:tcW w:w="240" w:type="dxa"/>
            <w:vAlign w:val="center"/>
          </w:tcPr>
          <w:p w:rsidR="00EA750A" w:rsidRDefault="00EA750A">
            <w:pPr>
              <w:jc w:val="center"/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pict>
                <v:shape id="_x0000_i1252" type="#_x0000_t75" alt="" style="width:10.5pt;height:11.25pt">
                  <v:imagedata r:id="rId8" r:href="rId242"/>
                </v:shape>
              </w:pict>
            </w:r>
          </w:p>
        </w:tc>
        <w:tc>
          <w:tcPr>
            <w:tcW w:w="1575" w:type="dxa"/>
            <w:vAlign w:val="center"/>
          </w:tcPr>
          <w:p w:rsidR="00EA750A" w:rsidRDefault="00EA750A">
            <w:pPr>
              <w:jc w:val="center"/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 Única </w:t>
            </w:r>
          </w:p>
        </w:tc>
        <w:tc>
          <w:tcPr>
            <w:tcW w:w="150" w:type="dxa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</w:tr>
    </w:tbl>
    <w:p w:rsidR="00EA750A" w:rsidRDefault="00EA750A" w:rsidP="0015769D">
      <w:pPr>
        <w:jc w:val="center"/>
        <w:rPr>
          <w:rFonts w:ascii="Arial" w:hAnsi="Arial" w:cs="Arial"/>
          <w:color w:val="4B4B4B"/>
          <w:sz w:val="17"/>
          <w:szCs w:val="17"/>
        </w:rPr>
      </w:pPr>
    </w:p>
    <w:tbl>
      <w:tblPr>
        <w:tblW w:w="10500" w:type="dxa"/>
        <w:jc w:val="center"/>
        <w:tblCellSpacing w:w="0" w:type="dxa"/>
        <w:tblCellMar>
          <w:left w:w="0" w:type="dxa"/>
          <w:right w:w="0" w:type="dxa"/>
        </w:tblCellMar>
        <w:tblLook w:val="0000"/>
      </w:tblPr>
      <w:tblGrid>
        <w:gridCol w:w="253"/>
        <w:gridCol w:w="7110"/>
        <w:gridCol w:w="102"/>
        <w:gridCol w:w="2933"/>
        <w:gridCol w:w="102"/>
      </w:tblGrid>
      <w:tr w:rsidR="00EA750A" w:rsidTr="0015769D">
        <w:trPr>
          <w:tblCellSpacing w:w="0" w:type="dxa"/>
          <w:jc w:val="center"/>
        </w:trPr>
        <w:tc>
          <w:tcPr>
            <w:tcW w:w="39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7110" w:type="dxa"/>
          </w:tcPr>
          <w:tbl>
            <w:tblPr>
              <w:tblW w:w="711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000"/>
            </w:tblPr>
            <w:tblGrid>
              <w:gridCol w:w="133"/>
              <w:gridCol w:w="802"/>
              <w:gridCol w:w="127"/>
              <w:gridCol w:w="3386"/>
              <w:gridCol w:w="127"/>
              <w:gridCol w:w="383"/>
              <w:gridCol w:w="127"/>
              <w:gridCol w:w="964"/>
              <w:gridCol w:w="127"/>
              <w:gridCol w:w="934"/>
            </w:tblGrid>
            <w:tr w:rsidR="00EA750A">
              <w:trPr>
                <w:trHeight w:val="15"/>
                <w:tblCellSpacing w:w="0" w:type="dxa"/>
                <w:jc w:val="center"/>
              </w:trPr>
              <w:tc>
                <w:tcPr>
                  <w:tcW w:w="144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144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144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144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144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7110" w:type="dxa"/>
                  <w:gridSpan w:val="10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Demonstrativo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53" type="#_x0000_t75" alt="" style="width:3.75pt;height:10.5pt">
                        <v:imagedata r:id="rId15" r:href="rId243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 Data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54" type="#_x0000_t75" alt="" style="width:.75pt;height:10.5pt">
                        <v:imagedata r:id="rId17" r:href="rId244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 Transações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55" type="#_x0000_t75" alt="" style="width:.75pt;height:10.5pt">
                        <v:imagedata r:id="rId17" r:href="rId245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País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56" type="#_x0000_t75" alt="" style="width:.75pt;height:10.5pt">
                        <v:imagedata r:id="rId17" r:href="rId24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  Valor - R$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57" type="#_x0000_t75" alt="" style="width:.75pt;height:10.5pt">
                        <v:imagedata r:id="rId17" r:href="rId247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  Valor - US$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58" type="#_x0000_t75" alt="" style="width:3.75pt;height:10.5pt">
                        <v:imagedata r:id="rId15" r:href="rId248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59" type="#_x0000_t75" alt="" style="width:.75pt;height:10.5pt">
                        <v:imagedata r:id="rId17" r:href="rId249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60" type="#_x0000_t75" alt="" style="width:.75pt;height:10.5pt">
                        <v:imagedata r:id="rId17" r:href="rId250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61" type="#_x0000_t75" alt="" style="width:.75pt;height:10.5pt">
                        <v:imagedata r:id="rId17" r:href="rId25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62" type="#_x0000_t75" alt="" style="width:.75pt;height:10.5pt">
                        <v:imagedata r:id="rId17" r:href="rId252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63" type="#_x0000_t75" alt="" style="width:3.75pt;height:10.5pt">
                        <v:imagedata r:id="rId15" r:href="rId253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64" type="#_x0000_t75" alt="" style="width:.75pt;height:10.5pt">
                        <v:imagedata r:id="rId17" r:href="rId254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01 - SANDRO TAVARES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65" type="#_x0000_t75" alt="" style="width:.75pt;height:10.5pt">
                        <v:imagedata r:id="rId17" r:href="rId255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66" type="#_x0000_t75" alt="" style="width:.75pt;height:10.5pt">
                        <v:imagedata r:id="rId17" r:href="rId25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67" type="#_x0000_t75" alt="" style="width:.75pt;height:10.5pt">
                        <v:imagedata r:id="rId17" r:href="rId257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68" type="#_x0000_t75" alt="" style="width:3.75pt;height:10.5pt">
                        <v:imagedata r:id="rId15" r:href="rId258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69" type="#_x0000_t75" alt="" style="width:.75pt;height:10.5pt">
                        <v:imagedata r:id="rId17" r:href="rId259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70" type="#_x0000_t75" alt="" style="width:.75pt;height:10.5pt">
                        <v:imagedata r:id="rId17" r:href="rId260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71" type="#_x0000_t75" alt="" style="width:.75pt;height:10.5pt">
                        <v:imagedata r:id="rId17" r:href="rId26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72" type="#_x0000_t75" alt="" style="width:.75pt;height:10.5pt">
                        <v:imagedata r:id="rId17" r:href="rId262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73" type="#_x0000_t75" alt="" style="width:3.75pt;height:10.5pt">
                        <v:imagedata r:id="rId15" r:href="rId263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74" type="#_x0000_t75" alt="" style="width:.75pt;height:10.5pt">
                        <v:imagedata r:id="rId17" r:href="rId264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Pagamentos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75" type="#_x0000_t75" alt="" style="width:.75pt;height:10.5pt">
                        <v:imagedata r:id="rId17" r:href="rId265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76" type="#_x0000_t75" alt="" style="width:.75pt;height:10.5pt">
                        <v:imagedata r:id="rId17" r:href="rId26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77" type="#_x0000_t75" alt="" style="width:.75pt;height:10.5pt">
                        <v:imagedata r:id="rId17" r:href="rId267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78" type="#_x0000_t75" alt="" style="width:3.75pt;height:10.5pt">
                        <v:imagedata r:id="rId15" r:href="rId268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03/05/10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79" type="#_x0000_t75" alt="" style="width:.75pt;height:10.5pt">
                        <v:imagedata r:id="rId17" r:href="rId269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PGTO. CASH AG. 1273 00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80" type="#_x0000_t75" alt="" style="width:.75pt;height:10.5pt">
                        <v:imagedata r:id="rId17" r:href="rId270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BR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81" type="#_x0000_t75" alt="" style="width:.75pt;height:10.5pt">
                        <v:imagedata r:id="rId17" r:href="rId27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-653,98 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82" type="#_x0000_t75" alt="" style="width:.75pt;height:10.5pt">
                        <v:imagedata r:id="rId17" r:href="rId272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0,00 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83" type="#_x0000_t75" alt="" style="width:3.75pt;height:10.5pt">
                        <v:imagedata r:id="rId15" r:href="rId273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84" type="#_x0000_t75" alt="" style="width:.75pt;height:10.5pt">
                        <v:imagedata r:id="rId17" r:href="rId274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85" type="#_x0000_t75" alt="" style="width:.75pt;height:10.5pt">
                        <v:imagedata r:id="rId17" r:href="rId275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86" type="#_x0000_t75" alt="" style="width:.75pt;height:10.5pt">
                        <v:imagedata r:id="rId17" r:href="rId27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87" type="#_x0000_t75" alt="" style="width:.75pt;height:10.5pt">
                        <v:imagedata r:id="rId17" r:href="rId277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88" type="#_x0000_t75" alt="" style="width:3.75pt;height:10.5pt">
                        <v:imagedata r:id="rId15" r:href="rId278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89" type="#_x0000_t75" alt="" style="width:.75pt;height:10.5pt">
                        <v:imagedata r:id="rId17" r:href="rId279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Compras a vista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90" type="#_x0000_t75" alt="" style="width:.75pt;height:10.5pt">
                        <v:imagedata r:id="rId17" r:href="rId280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91" type="#_x0000_t75" alt="" style="width:.75pt;height:10.5pt">
                        <v:imagedata r:id="rId17" r:href="rId28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92" type="#_x0000_t75" alt="" style="width:.75pt;height:10.5pt">
                        <v:imagedata r:id="rId17" r:href="rId282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93" type="#_x0000_t75" alt="" style="width:3.75pt;height:10.5pt">
                        <v:imagedata r:id="rId15" r:href="rId283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13/05/10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94" type="#_x0000_t75" alt="" style="width:.75pt;height:10.5pt">
                        <v:imagedata r:id="rId17" r:href="rId284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CORREIO BRAZILIENSE FO BRASILIA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95" type="#_x0000_t75" alt="" style="width:.75pt;height:10.5pt">
                        <v:imagedata r:id="rId17" r:href="rId285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BR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96" type="#_x0000_t75" alt="" style="width:.75pt;height:10.5pt">
                        <v:imagedata r:id="rId17" r:href="rId28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34,49 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97" type="#_x0000_t75" alt="" style="width:.75pt;height:10.5pt">
                        <v:imagedata r:id="rId17" r:href="rId287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0,00 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98" type="#_x0000_t75" alt="" style="width:3.75pt;height:10.5pt">
                        <v:imagedata r:id="rId15" r:href="rId288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17/05/10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299" type="#_x0000_t75" alt="" style="width:.75pt;height:10.5pt">
                        <v:imagedata r:id="rId17" r:href="rId289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KAMAROS DIVINOPOLIS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00" type="#_x0000_t75" alt="" style="width:.75pt;height:10.5pt">
                        <v:imagedata r:id="rId17" r:href="rId290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BR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01" type="#_x0000_t75" alt="" style="width:.75pt;height:10.5pt">
                        <v:imagedata r:id="rId17" r:href="rId29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129,95 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02" type="#_x0000_t75" alt="" style="width:.75pt;height:10.5pt">
                        <v:imagedata r:id="rId17" r:href="rId292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0,00 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03" type="#_x0000_t75" alt="" style="width:3.75pt;height:10.5pt">
                        <v:imagedata r:id="rId15" r:href="rId293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04" type="#_x0000_t75" alt="" style="width:.75pt;height:10.5pt">
                        <v:imagedata r:id="rId17" r:href="rId294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05" type="#_x0000_t75" alt="" style="width:.75pt;height:10.5pt">
                        <v:imagedata r:id="rId17" r:href="rId295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06" type="#_x0000_t75" alt="" style="width:.75pt;height:10.5pt">
                        <v:imagedata r:id="rId17" r:href="rId29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07" type="#_x0000_t75" alt="" style="width:.75pt;height:10.5pt">
                        <v:imagedata r:id="rId17" r:href="rId297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08" type="#_x0000_t75" alt="" style="width:3.75pt;height:10.5pt">
                        <v:imagedata r:id="rId15" r:href="rId298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09" type="#_x0000_t75" alt="" style="width:.75pt;height:10.5pt">
                        <v:imagedata r:id="rId17" r:href="rId299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Compras/Pgto Contas Parc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10" type="#_x0000_t75" alt="" style="width:.75pt;height:10.5pt">
                        <v:imagedata r:id="rId17" r:href="rId300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11" type="#_x0000_t75" alt="" style="width:.75pt;height:10.5pt">
                        <v:imagedata r:id="rId17" r:href="rId30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12" type="#_x0000_t75" alt="" style="width:.75pt;height:10.5pt">
                        <v:imagedata r:id="rId17" r:href="rId302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13" type="#_x0000_t75" alt="" style="width:3.75pt;height:10.5pt">
                        <v:imagedata r:id="rId15" r:href="rId303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14" type="#_x0000_t75" alt="" style="width:.75pt;height:10.5pt">
                        <v:imagedata r:id="rId17" r:href="rId304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Companhias aereas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15" type="#_x0000_t75" alt="" style="width:.75pt;height:10.5pt">
                        <v:imagedata r:id="rId17" r:href="rId305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16" type="#_x0000_t75" alt="" style="width:.75pt;height:10.5pt">
                        <v:imagedata r:id="rId17" r:href="rId30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17" type="#_x0000_t75" alt="" style="width:.75pt;height:10.5pt">
                        <v:imagedata r:id="rId17" r:href="rId307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18" type="#_x0000_t75" alt="" style="width:3.75pt;height:10.5pt">
                        <v:imagedata r:id="rId15" r:href="rId308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12/02/10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19" type="#_x0000_t75" alt="" style="width:.75pt;height:10.5pt">
                        <v:imagedata r:id="rId17" r:href="rId309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OCEANAIR L PARC 04/05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20" type="#_x0000_t75" alt="" style="width:.75pt;height:10.5pt">
                        <v:imagedata r:id="rId17" r:href="rId310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BR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21" type="#_x0000_t75" alt="" style="width:.75pt;height:10.5pt">
                        <v:imagedata r:id="rId17" r:href="rId31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109,24 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22" type="#_x0000_t75" alt="" style="width:.75pt;height:10.5pt">
                        <v:imagedata r:id="rId17" r:href="rId312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0,00 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23" type="#_x0000_t75" alt="" style="width:3.75pt;height:10.5pt">
                        <v:imagedata r:id="rId15" r:href="rId313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27/02/10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24" type="#_x0000_t75" alt="" style="width:.75pt;height:10.5pt">
                        <v:imagedata r:id="rId17" r:href="rId314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GOL TRAN SP PARC 03/03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25" type="#_x0000_t75" alt="" style="width:.75pt;height:10.5pt">
                        <v:imagedata r:id="rId17" r:href="rId315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BR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26" type="#_x0000_t75" alt="" style="width:.75pt;height:10.5pt">
                        <v:imagedata r:id="rId17" r:href="rId31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94,91 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27" type="#_x0000_t75" alt="" style="width:.75pt;height:10.5pt">
                        <v:imagedata r:id="rId17" r:href="rId317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0,00 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28" type="#_x0000_t75" alt="" style="width:3.75pt;height:10.5pt">
                        <v:imagedata r:id="rId15" r:href="rId318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29" type="#_x0000_t75" alt="" style="width:.75pt;height:10.5pt">
                        <v:imagedata r:id="rId17" r:href="rId319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Compras diversas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30" type="#_x0000_t75" alt="" style="width:.75pt;height:10.5pt">
                        <v:imagedata r:id="rId17" r:href="rId320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31" type="#_x0000_t75" alt="" style="width:.75pt;height:10.5pt">
                        <v:imagedata r:id="rId17" r:href="rId32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32" type="#_x0000_t75" alt="" style="width:.75pt;height:10.5pt">
                        <v:imagedata r:id="rId17" r:href="rId322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33" type="#_x0000_t75" alt="" style="width:3.75pt;height:10.5pt">
                        <v:imagedata r:id="rId15" r:href="rId323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01/03/10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34" type="#_x0000_t75" alt="" style="width:.75pt;height:10.5pt">
                        <v:imagedata r:id="rId17" r:href="rId324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LEROY MERLIN PARC 03/03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35" type="#_x0000_t75" alt="" style="width:.75pt;height:10.5pt">
                        <v:imagedata r:id="rId17" r:href="rId325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BR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36" type="#_x0000_t75" alt="" style="width:.75pt;height:10.5pt">
                        <v:imagedata r:id="rId17" r:href="rId32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386,55 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37" type="#_x0000_t75" alt="" style="width:.75pt;height:10.5pt">
                        <v:imagedata r:id="rId17" r:href="rId327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0,00 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38" type="#_x0000_t75" alt="" style="width:3.75pt;height:10.5pt">
                        <v:imagedata r:id="rId15" r:href="rId328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19/04/10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39" type="#_x0000_t75" alt="" style="width:.75pt;height:10.5pt">
                        <v:imagedata r:id="rId17" r:href="rId329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TWA ALARMES PARC 01/04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40" type="#_x0000_t75" alt="" style="width:.75pt;height:10.5pt">
                        <v:imagedata r:id="rId17" r:href="rId330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BR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41" type="#_x0000_t75" alt="" style="width:.75pt;height:10.5pt">
                        <v:imagedata r:id="rId17" r:href="rId33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117,50 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42" type="#_x0000_t75" alt="" style="width:.75pt;height:10.5pt">
                        <v:imagedata r:id="rId17" r:href="rId332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0,00 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43" type="#_x0000_t75" alt="" style="width:3.75pt;height:10.5pt">
                        <v:imagedata r:id="rId15" r:href="rId333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23/04/10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44" type="#_x0000_t75" alt="" style="width:.75pt;height:10.5pt">
                        <v:imagedata r:id="rId17" r:href="rId334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SUPER TINTAS PARC 01/02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45" type="#_x0000_t75" alt="" style="width:.75pt;height:10.5pt">
                        <v:imagedata r:id="rId17" r:href="rId335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BR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46" type="#_x0000_t75" alt="" style="width:.75pt;height:10.5pt">
                        <v:imagedata r:id="rId17" r:href="rId33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144,00 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47" type="#_x0000_t75" alt="" style="width:.75pt;height:10.5pt">
                        <v:imagedata r:id="rId17" r:href="rId337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0,00 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48" type="#_x0000_t75" alt="" style="width:3.75pt;height:10.5pt">
                        <v:imagedata r:id="rId15" r:href="rId338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28/04/10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49" type="#_x0000_t75" alt="" style="width:.75pt;height:10.5pt">
                        <v:imagedata r:id="rId17" r:href="rId339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LS PNEUS E RO PARC 01/03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50" type="#_x0000_t75" alt="" style="width:.75pt;height:10.5pt">
                        <v:imagedata r:id="rId17" r:href="rId340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BR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51" type="#_x0000_t75" alt="" style="width:.75pt;height:10.5pt">
                        <v:imagedata r:id="rId17" r:href="rId34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566,68 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52" type="#_x0000_t75" alt="" style="width:.75pt;height:10.5pt">
                        <v:imagedata r:id="rId17" r:href="rId342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0,00 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53" type="#_x0000_t75" alt="" style="width:3.75pt;height:10.5pt">
                        <v:imagedata r:id="rId15" r:href="rId343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03/05/10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54" type="#_x0000_t75" alt="" style="width:.75pt;height:10.5pt">
                        <v:imagedata r:id="rId17" r:href="rId344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POLITOTAL COM PARC 01/02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55" type="#_x0000_t75" alt="" style="width:.75pt;height:10.5pt">
                        <v:imagedata r:id="rId17" r:href="rId345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BR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56" type="#_x0000_t75" alt="" style="width:.75pt;height:10.5pt">
                        <v:imagedata r:id="rId17" r:href="rId34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137,50 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57" type="#_x0000_t75" alt="" style="width:.75pt;height:10.5pt">
                        <v:imagedata r:id="rId17" r:href="rId347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0,00 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58" type="#_x0000_t75" alt="" style="width:3.75pt;height:10.5pt">
                        <v:imagedata r:id="rId15" r:href="rId348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59" type="#_x0000_t75" alt="" style="width:.75pt;height:10.5pt">
                        <v:imagedata r:id="rId17" r:href="rId349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60" type="#_x0000_t75" alt="" style="width:.75pt;height:10.5pt">
                        <v:imagedata r:id="rId17" r:href="rId350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61" type="#_x0000_t75" alt="" style="width:.75pt;height:10.5pt">
                        <v:imagedata r:id="rId17" r:href="rId35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62" type="#_x0000_t75" alt="" style="width:.75pt;height:10.5pt">
                        <v:imagedata r:id="rId17" r:href="rId352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63" type="#_x0000_t75" alt="" style="width:3.75pt;height:10.5pt">
                        <v:imagedata r:id="rId15" r:href="rId353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64" type="#_x0000_t75" alt="" style="width:.75pt;height:10.5pt">
                        <v:imagedata r:id="rId17" r:href="rId354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Subtotal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65" type="#_x0000_t75" alt="" style="width:.75pt;height:10.5pt">
                        <v:imagedata r:id="rId17" r:href="rId355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66" type="#_x0000_t75" alt="" style="width:.75pt;height:10.5pt">
                        <v:imagedata r:id="rId17" r:href="rId35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1.720,82 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67" type="#_x0000_t75" alt="" style="width:.75pt;height:10.5pt">
                        <v:imagedata r:id="rId17" r:href="rId357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0,00 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68" type="#_x0000_t75" alt="" style="width:3.75pt;height:10.5pt">
                        <v:imagedata r:id="rId15" r:href="rId358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69" type="#_x0000_t75" alt="" style="width:.75pt;height:10.5pt">
                        <v:imagedata r:id="rId17" r:href="rId359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70" type="#_x0000_t75" alt="" style="width:.75pt;height:10.5pt">
                        <v:imagedata r:id="rId17" r:href="rId360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71" type="#_x0000_t75" alt="" style="width:.75pt;height:10.5pt">
                        <v:imagedata r:id="rId17" r:href="rId36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72" type="#_x0000_t75" alt="" style="width:.75pt;height:10.5pt">
                        <v:imagedata r:id="rId17" r:href="rId362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73" type="#_x0000_t75" alt="" style="width:3.75pt;height:10.5pt">
                        <v:imagedata r:id="rId15" r:href="rId363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74" type="#_x0000_t75" alt="" style="width:.75pt;height:10.5pt">
                        <v:imagedata r:id="rId17" r:href="rId364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Total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75" type="#_x0000_t75" alt="" style="width:.75pt;height:10.5pt">
                        <v:imagedata r:id="rId17" r:href="rId365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76" type="#_x0000_t75" alt="" style="width:.75pt;height:10.5pt">
                        <v:imagedata r:id="rId17" r:href="rId36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1.720,82 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77" type="#_x0000_t75" alt="" style="width:.75pt;height:10.5pt">
                        <v:imagedata r:id="rId17" r:href="rId367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0,00 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78" type="#_x0000_t75" alt="" style="width:3.75pt;height:10.5pt">
                        <v:imagedata r:id="rId15" r:href="rId368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79" type="#_x0000_t75" alt="" style="width:.75pt;height:10.5pt">
                        <v:imagedata r:id="rId17" r:href="rId369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80" type="#_x0000_t75" alt="" style="width:.75pt;height:10.5pt">
                        <v:imagedata r:id="rId17" r:href="rId370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81" type="#_x0000_t75" alt="" style="width:.75pt;height:10.5pt">
                        <v:imagedata r:id="rId17" r:href="rId371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82" type="#_x0000_t75" alt="" style="width:.75pt;height:10.5pt">
                        <v:imagedata r:id="rId17" r:href="rId372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83" type="#_x0000_t75" alt="" style="width:3.75pt;height:10.5pt">
                        <v:imagedata r:id="rId15" r:href="rId373"/>
                      </v:shape>
                    </w:pict>
                  </w:r>
                </w:p>
              </w:tc>
              <w:tc>
                <w:tcPr>
                  <w:tcW w:w="825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84" type="#_x0000_t75" alt="" style="width:.75pt;height:10.5pt">
                        <v:imagedata r:id="rId17" r:href="rId374"/>
                      </v:shape>
                    </w:pict>
                  </w:r>
                </w:p>
              </w:tc>
              <w:tc>
                <w:tcPr>
                  <w:tcW w:w="375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85" type="#_x0000_t75" alt="" style="width:.75pt;height:10.5pt">
                        <v:imagedata r:id="rId17" r:href="rId375"/>
                      </v:shape>
                    </w:pict>
                  </w:r>
                </w:p>
              </w:tc>
              <w:tc>
                <w:tcPr>
                  <w:tcW w:w="39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86" type="#_x0000_t75" alt="" style="width:.75pt;height:10.5pt">
                        <v:imagedata r:id="rId17" r:href="rId376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87" type="#_x0000_t75" alt="" style="width:.75pt;height:10.5pt">
                        <v:imagedata r:id="rId17" r:href="rId377"/>
                      </v:shape>
                    </w:pict>
                  </w:r>
                </w:p>
              </w:tc>
              <w:tc>
                <w:tcPr>
                  <w:tcW w:w="100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EA750A">
              <w:trPr>
                <w:trHeight w:val="45"/>
                <w:tblCellSpacing w:w="0" w:type="dxa"/>
                <w:jc w:val="center"/>
              </w:trPr>
              <w:tc>
                <w:tcPr>
                  <w:tcW w:w="7110" w:type="dxa"/>
                  <w:gridSpan w:val="10"/>
                </w:tcPr>
                <w:p w:rsidR="00EA750A" w:rsidRDefault="00EA750A">
                  <w:pPr>
                    <w:spacing w:line="45" w:lineRule="atLeas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88" type="#_x0000_t75" alt="" style="width:.75pt;height:.75pt">
                        <v:imagedata r:id="rId152" r:href="rId378"/>
                      </v:shape>
                    </w:pict>
                  </w:r>
                </w:p>
              </w:tc>
            </w:tr>
          </w:tbl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15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2700" w:type="dxa"/>
          </w:tcPr>
          <w:tbl>
            <w:tblPr>
              <w:tblW w:w="270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000"/>
            </w:tblPr>
            <w:tblGrid>
              <w:gridCol w:w="135"/>
              <w:gridCol w:w="296"/>
              <w:gridCol w:w="1472"/>
              <w:gridCol w:w="153"/>
              <w:gridCol w:w="153"/>
              <w:gridCol w:w="205"/>
              <w:gridCol w:w="519"/>
            </w:tblGrid>
            <w:tr w:rsidR="00EA750A">
              <w:trPr>
                <w:trHeight w:val="15"/>
                <w:tblCellSpacing w:w="0" w:type="dxa"/>
                <w:jc w:val="center"/>
              </w:trPr>
              <w:tc>
                <w:tcPr>
                  <w:tcW w:w="144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300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1425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144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144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225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2"/>
                      <w:szCs w:val="17"/>
                    </w:rPr>
                  </w:pP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2700" w:type="dxa"/>
                  <w:gridSpan w:val="7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Limites - R$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89" type="#_x0000_t75" alt="" style="width:3.75pt;height:10.5pt">
                        <v:imagedata r:id="rId15" r:href="rId379"/>
                      </v:shape>
                    </w:pict>
                  </w:r>
                </w:p>
              </w:tc>
              <w:tc>
                <w:tcPr>
                  <w:tcW w:w="1875" w:type="dxa"/>
                  <w:gridSpan w:val="4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Limite Único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4.000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90" type="#_x0000_t75" alt="" style="width:3.75pt;height:10.5pt">
                        <v:imagedata r:id="rId15" r:href="rId380"/>
                      </v:shape>
                    </w:pict>
                  </w:r>
                </w:p>
              </w:tc>
              <w:tc>
                <w:tcPr>
                  <w:tcW w:w="1875" w:type="dxa"/>
                  <w:gridSpan w:val="4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Deste Cartão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4.000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91" type="#_x0000_t75" alt="" style="width:3.75pt;height:10.5pt">
                        <v:imagedata r:id="rId15" r:href="rId381"/>
                      </v:shape>
                    </w:pict>
                  </w:r>
                </w:p>
              </w:tc>
              <w:tc>
                <w:tcPr>
                  <w:tcW w:w="1875" w:type="dxa"/>
                  <w:gridSpan w:val="4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Saque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4.000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92" type="#_x0000_t75" alt="" style="width:3.75pt;height:10.5pt">
                        <v:imagedata r:id="rId15" r:href="rId382"/>
                      </v:shape>
                    </w:pict>
                  </w:r>
                </w:p>
              </w:tc>
              <w:tc>
                <w:tcPr>
                  <w:tcW w:w="1875" w:type="dxa"/>
                  <w:gridSpan w:val="4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(Incluido no limite único)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93" type="#_x0000_t75" alt="" style="width:3.75pt;height:10.5pt">
                        <v:imagedata r:id="rId15" r:href="rId383"/>
                      </v:shape>
                    </w:pict>
                  </w:r>
                </w:p>
              </w:tc>
              <w:tc>
                <w:tcPr>
                  <w:tcW w:w="1875" w:type="dxa"/>
                  <w:gridSpan w:val="4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Parcelado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6.520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94" type="#_x0000_t75" alt="" style="width:3.75pt;height:10.5pt">
                        <v:imagedata r:id="rId15" r:href="rId384"/>
                      </v:shape>
                    </w:pict>
                  </w:r>
                </w:p>
              </w:tc>
              <w:tc>
                <w:tcPr>
                  <w:tcW w:w="1875" w:type="dxa"/>
                  <w:gridSpan w:val="4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Saldo Parcelado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1.876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95" type="#_x0000_t75" alt="" style="width:3.75pt;height:10.5pt">
                        <v:imagedata r:id="rId15" r:href="rId385"/>
                      </v:shape>
                    </w:pict>
                  </w:r>
                </w:p>
              </w:tc>
              <w:tc>
                <w:tcPr>
                  <w:tcW w:w="1875" w:type="dxa"/>
                  <w:gridSpan w:val="4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Limite Extra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0 </w:t>
                  </w:r>
                </w:p>
              </w:tc>
            </w:tr>
            <w:tr w:rsidR="00EA750A">
              <w:trPr>
                <w:trHeight w:val="195"/>
                <w:tblCellSpacing w:w="0" w:type="dxa"/>
                <w:jc w:val="center"/>
              </w:trPr>
              <w:tc>
                <w:tcPr>
                  <w:tcW w:w="2700" w:type="dxa"/>
                  <w:gridSpan w:val="7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96" type="#_x0000_t75" alt="" style="width:135pt;height:.75pt">
                        <v:imagedata r:id="rId152" r:href="rId386"/>
                      </v:shape>
                    </w:pic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875" w:type="dxa"/>
                  <w:gridSpan w:val="4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Encargos Financeiros</w:t>
                  </w:r>
                </w:p>
              </w:tc>
              <w:tc>
                <w:tcPr>
                  <w:tcW w:w="300" w:type="dxa"/>
                  <w:gridSpan w:val="2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1 </w:t>
                  </w:r>
                </w:p>
              </w:tc>
              <w:tc>
                <w:tcPr>
                  <w:tcW w:w="525" w:type="dxa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2 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97" type="#_x0000_t75" alt="" style="width:3.75pt;height:10.5pt">
                        <v:imagedata r:id="rId15" r:href="rId387"/>
                      </v:shape>
                    </w:pict>
                  </w:r>
                </w:p>
              </w:tc>
              <w:tc>
                <w:tcPr>
                  <w:tcW w:w="1725" w:type="dxa"/>
                  <w:gridSpan w:val="2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Crédito Rotativo</w:t>
                  </w:r>
                </w:p>
              </w:tc>
              <w:tc>
                <w:tcPr>
                  <w:tcW w:w="375" w:type="dxa"/>
                  <w:gridSpan w:val="3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12,44 </w:t>
                  </w:r>
                </w:p>
              </w:tc>
              <w:tc>
                <w:tcPr>
                  <w:tcW w:w="52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13,02 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98" type="#_x0000_t75" alt="" style="width:3.75pt;height:10.5pt">
                        <v:imagedata r:id="rId15" r:href="rId388"/>
                      </v:shape>
                    </w:pict>
                  </w:r>
                </w:p>
              </w:tc>
              <w:tc>
                <w:tcPr>
                  <w:tcW w:w="1725" w:type="dxa"/>
                  <w:gridSpan w:val="2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Crédito Parcelado</w:t>
                  </w:r>
                </w:p>
              </w:tc>
              <w:tc>
                <w:tcPr>
                  <w:tcW w:w="375" w:type="dxa"/>
                  <w:gridSpan w:val="3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2,41 </w:t>
                  </w:r>
                </w:p>
              </w:tc>
              <w:tc>
                <w:tcPr>
                  <w:tcW w:w="52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4,52 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399" type="#_x0000_t75" alt="" style="width:3.75pt;height:10.5pt">
                        <v:imagedata r:id="rId15" r:href="rId389"/>
                      </v:shape>
                    </w:pict>
                  </w:r>
                </w:p>
              </w:tc>
              <w:tc>
                <w:tcPr>
                  <w:tcW w:w="1725" w:type="dxa"/>
                  <w:gridSpan w:val="2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Permanência</w:t>
                  </w:r>
                </w:p>
              </w:tc>
              <w:tc>
                <w:tcPr>
                  <w:tcW w:w="375" w:type="dxa"/>
                  <w:gridSpan w:val="3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12,52 </w:t>
                  </w:r>
                </w:p>
              </w:tc>
              <w:tc>
                <w:tcPr>
                  <w:tcW w:w="52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13,02 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400" type="#_x0000_t75" alt="" style="width:3.75pt;height:10.5pt">
                        <v:imagedata r:id="rId15" r:href="rId390"/>
                      </v:shape>
                    </w:pict>
                  </w:r>
                </w:p>
              </w:tc>
              <w:tc>
                <w:tcPr>
                  <w:tcW w:w="1725" w:type="dxa"/>
                  <w:gridSpan w:val="2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Multa</w:t>
                  </w:r>
                </w:p>
              </w:tc>
              <w:tc>
                <w:tcPr>
                  <w:tcW w:w="375" w:type="dxa"/>
                  <w:gridSpan w:val="3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2,00 </w:t>
                  </w:r>
                </w:p>
              </w:tc>
              <w:tc>
                <w:tcPr>
                  <w:tcW w:w="525" w:type="dxa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2,00 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  <w:vAlign w:val="bottom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401" type="#_x0000_t75" alt="" style="width:3.75pt;height:10.5pt">
                        <v:imagedata r:id="rId15" r:href="rId391"/>
                      </v:shape>
                    </w:pict>
                  </w:r>
                </w:p>
              </w:tc>
              <w:tc>
                <w:tcPr>
                  <w:tcW w:w="2625" w:type="dxa"/>
                  <w:gridSpan w:val="6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 1.Para o período %am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  <w:vAlign w:val="bottom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402" type="#_x0000_t75" alt="" style="width:3.75pt;height:10.5pt">
                        <v:imagedata r:id="rId15" r:href="rId392"/>
                      </v:shape>
                    </w:pict>
                  </w:r>
                </w:p>
              </w:tc>
              <w:tc>
                <w:tcPr>
                  <w:tcW w:w="2625" w:type="dxa"/>
                  <w:gridSpan w:val="6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 2.Máximos próximo período %am</w:t>
                  </w:r>
                </w:p>
              </w:tc>
            </w:tr>
            <w:tr w:rsidR="00EA750A">
              <w:trPr>
                <w:trHeight w:val="195"/>
                <w:tblCellSpacing w:w="0" w:type="dxa"/>
                <w:jc w:val="center"/>
              </w:trPr>
              <w:tc>
                <w:tcPr>
                  <w:tcW w:w="2700" w:type="dxa"/>
                  <w:gridSpan w:val="7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403" type="#_x0000_t75" alt="" style="width:135pt;height:.75pt">
                        <v:imagedata r:id="rId152" r:href="rId393"/>
                      </v:shape>
                    </w:pic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2700" w:type="dxa"/>
                  <w:gridSpan w:val="7"/>
                  <w:vAlign w:val="bottom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Programa de Relacionamento BB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  <w:vAlign w:val="bottom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404" type="#_x0000_t75" alt="" style="width:3.75pt;height:10.5pt">
                        <v:imagedata r:id="rId15" r:href="rId394"/>
                      </v:shape>
                    </w:pict>
                  </w:r>
                </w:p>
              </w:tc>
              <w:tc>
                <w:tcPr>
                  <w:tcW w:w="30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575" w:type="dxa"/>
                  <w:gridSpan w:val="3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Saldo anterior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2.198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  <w:vAlign w:val="bottom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405" type="#_x0000_t75" alt="" style="width:3.75pt;height:10.5pt">
                        <v:imagedata r:id="rId15" r:href="rId395"/>
                      </v:shape>
                    </w:pict>
                  </w:r>
                </w:p>
              </w:tc>
              <w:tc>
                <w:tcPr>
                  <w:tcW w:w="30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(+)</w:t>
                  </w:r>
                </w:p>
              </w:tc>
              <w:tc>
                <w:tcPr>
                  <w:tcW w:w="1575" w:type="dxa"/>
                  <w:gridSpan w:val="3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Adquiridos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1.029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  <w:vAlign w:val="bottom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406" type="#_x0000_t75" alt="" style="width:3.75pt;height:10.5pt">
                        <v:imagedata r:id="rId15" r:href="rId396"/>
                      </v:shape>
                    </w:pict>
                  </w:r>
                </w:p>
              </w:tc>
              <w:tc>
                <w:tcPr>
                  <w:tcW w:w="30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(-)</w:t>
                  </w:r>
                </w:p>
              </w:tc>
              <w:tc>
                <w:tcPr>
                  <w:tcW w:w="1575" w:type="dxa"/>
                  <w:gridSpan w:val="3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Utilizados/Transferidos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  <w:vAlign w:val="bottom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407" type="#_x0000_t75" alt="" style="width:3.75pt;height:10.5pt">
                        <v:imagedata r:id="rId15" r:href="rId397"/>
                      </v:shape>
                    </w:pict>
                  </w:r>
                </w:p>
              </w:tc>
              <w:tc>
                <w:tcPr>
                  <w:tcW w:w="30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(-)</w:t>
                  </w:r>
                </w:p>
              </w:tc>
              <w:tc>
                <w:tcPr>
                  <w:tcW w:w="1575" w:type="dxa"/>
                  <w:gridSpan w:val="3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Prescritos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  <w:vAlign w:val="bottom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408" type="#_x0000_t75" alt="" style="width:3.75pt;height:10.5pt">
                        <v:imagedata r:id="rId15" r:href="rId398"/>
                      </v:shape>
                    </w:pict>
                  </w:r>
                </w:p>
              </w:tc>
              <w:tc>
                <w:tcPr>
                  <w:tcW w:w="30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(-)</w:t>
                  </w:r>
                </w:p>
              </w:tc>
              <w:tc>
                <w:tcPr>
                  <w:tcW w:w="1575" w:type="dxa"/>
                  <w:gridSpan w:val="3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Acertos (*)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  <w:vAlign w:val="bottom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409" type="#_x0000_t75" alt="" style="width:3.75pt;height:10.5pt">
                        <v:imagedata r:id="rId15" r:href="rId399"/>
                      </v:shape>
                    </w:pict>
                  </w:r>
                </w:p>
              </w:tc>
              <w:tc>
                <w:tcPr>
                  <w:tcW w:w="30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575" w:type="dxa"/>
                  <w:gridSpan w:val="3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Pontos a prescrever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  <w:vAlign w:val="bottom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410" type="#_x0000_t75" alt="" style="width:3.75pt;height:10.5pt">
                        <v:imagedata r:id="rId15" r:href="rId400"/>
                      </v:shape>
                    </w:pict>
                  </w:r>
                </w:p>
              </w:tc>
              <w:tc>
                <w:tcPr>
                  <w:tcW w:w="30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575" w:type="dxa"/>
                  <w:gridSpan w:val="3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Em 31.05.2010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  <w:vAlign w:val="bottom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411" type="#_x0000_t75" alt="" style="width:3.75pt;height:10.5pt">
                        <v:imagedata r:id="rId15" r:href="rId401"/>
                      </v:shape>
                    </w:pict>
                  </w:r>
                </w:p>
              </w:tc>
              <w:tc>
                <w:tcPr>
                  <w:tcW w:w="30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575" w:type="dxa"/>
                  <w:gridSpan w:val="3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Pontos Intransferíveis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0 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412" type="#_x0000_t75" alt="" style="width:3.75pt;height:10.5pt">
                        <v:imagedata r:id="rId15" r:href="rId402"/>
                      </v:shape>
                    </w:pict>
                  </w:r>
                </w:p>
              </w:tc>
              <w:tc>
                <w:tcPr>
                  <w:tcW w:w="2625" w:type="dxa"/>
                  <w:gridSpan w:val="6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t> Pontuação acumulada</w: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44" w:type="dxa"/>
                  <w:vAlign w:val="bottom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413" type="#_x0000_t75" alt="" style="width:3.75pt;height:10.5pt">
                        <v:imagedata r:id="rId15" r:href="rId403"/>
                      </v:shape>
                    </w:pict>
                  </w:r>
                </w:p>
              </w:tc>
              <w:tc>
                <w:tcPr>
                  <w:tcW w:w="300" w:type="dxa"/>
                  <w:vAlign w:val="center"/>
                </w:tcPr>
                <w:p w:rsidR="00EA750A" w:rsidRDefault="00EA750A">
                  <w:pPr>
                    <w:jc w:val="center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575" w:type="dxa"/>
                  <w:gridSpan w:val="3"/>
                  <w:vAlign w:val="center"/>
                </w:tcPr>
                <w:p w:rsidR="00EA750A" w:rsidRDefault="00EA750A">
                  <w:pP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Até 18.05.2010</w:t>
                  </w:r>
                </w:p>
              </w:tc>
              <w:tc>
                <w:tcPr>
                  <w:tcW w:w="750" w:type="dxa"/>
                  <w:gridSpan w:val="2"/>
                  <w:vAlign w:val="center"/>
                </w:tcPr>
                <w:p w:rsidR="00EA750A" w:rsidRDefault="00EA750A">
                  <w:pPr>
                    <w:jc w:val="right"/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000000"/>
                      <w:sz w:val="17"/>
                      <w:szCs w:val="17"/>
                    </w:rPr>
                    <w:t> 3.227 </w:t>
                  </w:r>
                </w:p>
              </w:tc>
            </w:tr>
            <w:tr w:rsidR="00EA750A">
              <w:trPr>
                <w:trHeight w:val="195"/>
                <w:tblCellSpacing w:w="0" w:type="dxa"/>
                <w:jc w:val="center"/>
              </w:trPr>
              <w:tc>
                <w:tcPr>
                  <w:tcW w:w="2700" w:type="dxa"/>
                  <w:gridSpan w:val="7"/>
                </w:tcPr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414" type="#_x0000_t75" alt="" style="width:135pt;height:.75pt">
                        <v:imagedata r:id="rId152" r:href="rId404"/>
                      </v:shape>
                    </w:pict>
                  </w:r>
                </w:p>
              </w:tc>
            </w:tr>
          </w:tbl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  <w:tc>
          <w:tcPr>
            <w:tcW w:w="150" w:type="dxa"/>
            <w:vAlign w:val="center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</w:tr>
    </w:tbl>
    <w:p w:rsidR="00EA750A" w:rsidRDefault="00EA750A" w:rsidP="0015769D">
      <w:pPr>
        <w:jc w:val="center"/>
        <w:rPr>
          <w:rFonts w:ascii="Arial" w:hAnsi="Arial" w:cs="Arial"/>
          <w:color w:val="4B4B4B"/>
          <w:sz w:val="17"/>
          <w:szCs w:val="17"/>
        </w:rPr>
      </w:pPr>
    </w:p>
    <w:tbl>
      <w:tblPr>
        <w:tblW w:w="10500" w:type="dxa"/>
        <w:jc w:val="center"/>
        <w:tblCellSpacing w:w="0" w:type="dxa"/>
        <w:tblCellMar>
          <w:left w:w="0" w:type="dxa"/>
          <w:right w:w="0" w:type="dxa"/>
        </w:tblCellMar>
        <w:tblLook w:val="0000"/>
      </w:tblPr>
      <w:tblGrid>
        <w:gridCol w:w="152"/>
        <w:gridCol w:w="10348"/>
      </w:tblGrid>
      <w:tr w:rsidR="00EA750A" w:rsidTr="0015769D">
        <w:trPr>
          <w:tblCellSpacing w:w="0" w:type="dxa"/>
          <w:jc w:val="center"/>
        </w:trPr>
        <w:tc>
          <w:tcPr>
            <w:tcW w:w="150" w:type="dxa"/>
            <w:vAlign w:val="bottom"/>
          </w:tcPr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  <w:r>
              <w:rPr>
                <w:rFonts w:ascii="Arial" w:hAnsi="Arial" w:cs="Arial"/>
                <w:color w:val="4B4B4B"/>
                <w:sz w:val="17"/>
                <w:szCs w:val="17"/>
              </w:rPr>
              <w:t> </w:t>
            </w:r>
          </w:p>
        </w:tc>
        <w:tc>
          <w:tcPr>
            <w:tcW w:w="10200" w:type="dxa"/>
            <w:vAlign w:val="center"/>
          </w:tcPr>
          <w:tbl>
            <w:tblPr>
              <w:tblW w:w="10200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000"/>
            </w:tblPr>
            <w:tblGrid>
              <w:gridCol w:w="10200"/>
            </w:tblGrid>
            <w:tr w:rsidR="00EA750A">
              <w:trPr>
                <w:trHeight w:val="75"/>
                <w:tblCellSpacing w:w="0" w:type="dxa"/>
                <w:jc w:val="center"/>
              </w:trPr>
              <w:tc>
                <w:tcPr>
                  <w:tcW w:w="10200" w:type="dxa"/>
                </w:tcPr>
                <w:p w:rsidR="00EA750A" w:rsidRDefault="00EA750A">
                  <w:pPr>
                    <w:spacing w:line="75" w:lineRule="atLeast"/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  <w:pict>
                      <v:shape id="_x0000_i1415" type="#_x0000_t75" alt="" style="width:.75pt;height:.75pt">
                        <v:imagedata r:id="rId17" r:href="rId405"/>
                      </v:shape>
                    </w:pict>
                  </w: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0200" w:type="dxa"/>
                  <w:vAlign w:val="center"/>
                </w:tcPr>
                <w:tbl>
                  <w:tblPr>
                    <w:tblW w:w="10200" w:type="dxa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974"/>
                    <w:gridCol w:w="152"/>
                    <w:gridCol w:w="7074"/>
                  </w:tblGrid>
                  <w:tr w:rsidR="00EA750A">
                    <w:trPr>
                      <w:tblCellSpacing w:w="0" w:type="dxa"/>
                      <w:jc w:val="center"/>
                    </w:trPr>
                    <w:tc>
                      <w:tcPr>
                        <w:tcW w:w="2925" w:type="dxa"/>
                        <w:vAlign w:val="center"/>
                      </w:tcPr>
                      <w:p w:rsidR="00EA750A" w:rsidRDefault="00EA750A">
                        <w:pPr>
                          <w:rPr>
                            <w:rFonts w:ascii="Arial" w:hAnsi="Arial" w:cs="Arial"/>
                            <w:color w:val="4B4B4B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color w:val="4B4B4B"/>
                            <w:sz w:val="17"/>
                            <w:szCs w:val="17"/>
                          </w:rPr>
                          <w:pict>
                            <v:shape id="_x0000_i1416" type="#_x0000_t75" alt="" style="width:144.75pt;height:24pt">
                              <v:imagedata r:id="rId181" r:href="rId406"/>
                            </v:shape>
                          </w:pict>
                        </w:r>
                      </w:p>
                    </w:tc>
                    <w:tc>
                      <w:tcPr>
                        <w:tcW w:w="150" w:type="dxa"/>
                        <w:vAlign w:val="bottom"/>
                      </w:tcPr>
                      <w:p w:rsidR="00EA750A" w:rsidRDefault="00EA750A">
                        <w:pPr>
                          <w:rPr>
                            <w:rFonts w:ascii="Arial" w:hAnsi="Arial" w:cs="Arial"/>
                            <w:color w:val="4B4B4B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color w:val="4B4B4B"/>
                            <w:sz w:val="17"/>
                            <w:szCs w:val="17"/>
                          </w:rPr>
                          <w:t> </w:t>
                        </w:r>
                      </w:p>
                    </w:tc>
                    <w:tc>
                      <w:tcPr>
                        <w:tcW w:w="6960" w:type="dxa"/>
                        <w:vAlign w:val="center"/>
                      </w:tcPr>
                      <w:tbl>
                        <w:tblPr>
                          <w:tblW w:w="6960" w:type="dxa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/>
                        </w:tblPr>
                        <w:tblGrid>
                          <w:gridCol w:w="296"/>
                          <w:gridCol w:w="3038"/>
                          <w:gridCol w:w="295"/>
                          <w:gridCol w:w="1496"/>
                          <w:gridCol w:w="295"/>
                          <w:gridCol w:w="1540"/>
                        </w:tblGrid>
                        <w:tr w:rsidR="00EA750A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300" w:type="dxa"/>
                              <w:vAlign w:val="bottom"/>
                            </w:tcPr>
                            <w:p w:rsidR="00EA750A" w:rsidRDefault="00EA750A">
                              <w:pP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</w:pPr>
                            </w:p>
                          </w:tc>
                          <w:tc>
                            <w:tcPr>
                              <w:tcW w:w="3150" w:type="dxa"/>
                              <w:vAlign w:val="bottom"/>
                            </w:tcPr>
                            <w:p w:rsidR="00EA750A" w:rsidRDefault="00EA750A">
                              <w:pP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  <w:t>Cartão</w:t>
                              </w:r>
                            </w:p>
                          </w:tc>
                          <w:tc>
                            <w:tcPr>
                              <w:tcW w:w="300" w:type="dxa"/>
                              <w:vAlign w:val="bottom"/>
                            </w:tcPr>
                            <w:p w:rsidR="00EA750A" w:rsidRDefault="00EA750A">
                              <w:pP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</w:pPr>
                            </w:p>
                          </w:tc>
                          <w:tc>
                            <w:tcPr>
                              <w:tcW w:w="1500" w:type="dxa"/>
                              <w:vAlign w:val="bottom"/>
                            </w:tcPr>
                            <w:p w:rsidR="00EA750A" w:rsidRDefault="00EA750A">
                              <w:pP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  <w:t>Número do cartão</w:t>
                              </w:r>
                            </w:p>
                          </w:tc>
                          <w:tc>
                            <w:tcPr>
                              <w:tcW w:w="300" w:type="dxa"/>
                              <w:vAlign w:val="bottom"/>
                            </w:tcPr>
                            <w:p w:rsidR="00EA750A" w:rsidRDefault="00EA750A">
                              <w:pP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</w:pPr>
                            </w:p>
                          </w:tc>
                          <w:tc>
                            <w:tcPr>
                              <w:tcW w:w="1575" w:type="dxa"/>
                              <w:vAlign w:val="bottom"/>
                            </w:tcPr>
                            <w:p w:rsidR="00EA750A" w:rsidRDefault="00EA750A">
                              <w:pP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  <w:t>Vencimento</w:t>
                              </w:r>
                            </w:p>
                          </w:tc>
                        </w:tr>
                        <w:tr w:rsidR="00EA750A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300" w:type="dxa"/>
                              <w:vAlign w:val="center"/>
                            </w:tcPr>
                            <w:p w:rsidR="00EA750A" w:rsidRDefault="00EA750A">
                              <w:pPr>
                                <w:jc w:val="center"/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  <w:pict>
                                  <v:shape id="_x0000_i1417" type="#_x0000_t75" alt="" style="width:10.5pt;height:11.25pt">
                                    <v:imagedata r:id="rId6" r:href="rId407"/>
                                  </v:shape>
                                </w:pict>
                              </w:r>
                            </w:p>
                          </w:tc>
                          <w:tc>
                            <w:tcPr>
                              <w:tcW w:w="3150" w:type="dxa"/>
                              <w:vAlign w:val="center"/>
                            </w:tcPr>
                            <w:p w:rsidR="00EA750A" w:rsidRDefault="00EA750A">
                              <w:pPr>
                                <w:rPr>
                                  <w:rFonts w:ascii="Arial" w:hAnsi="Arial" w:cs="Arial"/>
                                  <w:color w:val="000000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7"/>
                                  <w:szCs w:val="17"/>
                                </w:rPr>
                                <w:t>OUROCARD PLATINUM ESTILO VISA</w:t>
                              </w:r>
                            </w:p>
                          </w:tc>
                          <w:tc>
                            <w:tcPr>
                              <w:tcW w:w="300" w:type="dxa"/>
                              <w:vAlign w:val="center"/>
                            </w:tcPr>
                            <w:p w:rsidR="00EA750A" w:rsidRDefault="00EA750A">
                              <w:pPr>
                                <w:jc w:val="center"/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  <w:pict>
                                  <v:shape id="_x0000_i1418" type="#_x0000_t75" alt="" style="width:10.5pt;height:11.25pt">
                                    <v:imagedata r:id="rId6" r:href="rId408"/>
                                  </v:shape>
                                </w:pict>
                              </w:r>
                            </w:p>
                          </w:tc>
                          <w:tc>
                            <w:tcPr>
                              <w:tcW w:w="1500" w:type="dxa"/>
                              <w:vAlign w:val="center"/>
                            </w:tcPr>
                            <w:p w:rsidR="00EA750A" w:rsidRDefault="00EA750A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7"/>
                                  <w:szCs w:val="17"/>
                                </w:rPr>
                                <w:t>4984.****.****.6761</w:t>
                              </w:r>
                            </w:p>
                          </w:tc>
                          <w:tc>
                            <w:tcPr>
                              <w:tcW w:w="300" w:type="dxa"/>
                              <w:vAlign w:val="center"/>
                            </w:tcPr>
                            <w:p w:rsidR="00EA750A" w:rsidRDefault="00EA750A">
                              <w:pPr>
                                <w:jc w:val="center"/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  <w:pict>
                                  <v:shape id="_x0000_i1419" type="#_x0000_t75" alt="" style="width:10.5pt;height:10.5pt">
                                    <v:imagedata r:id="rId8" r:href="rId409"/>
                                  </v:shape>
                                </w:pict>
                              </w:r>
                            </w:p>
                          </w:tc>
                          <w:tc>
                            <w:tcPr>
                              <w:tcW w:w="1575" w:type="dxa"/>
                              <w:vAlign w:val="center"/>
                            </w:tcPr>
                            <w:p w:rsidR="00EA750A" w:rsidRDefault="00EA750A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7"/>
                                  <w:szCs w:val="17"/>
                                </w:rPr>
                                <w:t>05.06.2010</w:t>
                              </w:r>
                            </w:p>
                          </w:tc>
                        </w:tr>
                      </w:tbl>
                      <w:p w:rsidR="00EA750A" w:rsidRDefault="00EA750A">
                        <w:pPr>
                          <w:rPr>
                            <w:rFonts w:ascii="Arial" w:hAnsi="Arial" w:cs="Arial"/>
                            <w:color w:val="4B4B4B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</w:p>
              </w:tc>
            </w:tr>
            <w:tr w:rsidR="00EA750A">
              <w:trPr>
                <w:tblCellSpacing w:w="0" w:type="dxa"/>
                <w:jc w:val="center"/>
              </w:trPr>
              <w:tc>
                <w:tcPr>
                  <w:tcW w:w="10200" w:type="dxa"/>
                  <w:vAlign w:val="center"/>
                </w:tcPr>
                <w:tbl>
                  <w:tblPr>
                    <w:tblW w:w="10200" w:type="dxa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40"/>
                    <w:gridCol w:w="9960"/>
                  </w:tblGrid>
                  <w:tr w:rsidR="00EA750A">
                    <w:trPr>
                      <w:tblCellSpacing w:w="0" w:type="dxa"/>
                      <w:jc w:val="center"/>
                    </w:trPr>
                    <w:tc>
                      <w:tcPr>
                        <w:tcW w:w="240" w:type="dxa"/>
                        <w:vAlign w:val="bottom"/>
                      </w:tcPr>
                      <w:p w:rsidR="00EA750A" w:rsidRDefault="00EA750A">
                        <w:pPr>
                          <w:rPr>
                            <w:rFonts w:ascii="Arial" w:hAnsi="Arial" w:cs="Arial"/>
                            <w:color w:val="4B4B4B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color w:val="4B4B4B"/>
                            <w:sz w:val="17"/>
                            <w:szCs w:val="17"/>
                          </w:rPr>
                          <w:t> </w:t>
                        </w:r>
                      </w:p>
                    </w:tc>
                    <w:tc>
                      <w:tcPr>
                        <w:tcW w:w="9960" w:type="dxa"/>
                        <w:vAlign w:val="center"/>
                      </w:tcPr>
                      <w:tbl>
                        <w:tblPr>
                          <w:tblW w:w="9960" w:type="dxa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/>
                        </w:tblPr>
                        <w:tblGrid>
                          <w:gridCol w:w="9960"/>
                        </w:tblGrid>
                        <w:tr w:rsidR="00EA750A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9960" w:type="dxa"/>
                              <w:vAlign w:val="bottom"/>
                            </w:tcPr>
                            <w:p w:rsidR="00EA750A" w:rsidRDefault="00EA750A">
                              <w:pP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  <w:t>Resumo em Real</w:t>
                              </w:r>
                            </w:p>
                          </w:tc>
                        </w:tr>
                        <w:tr w:rsidR="00EA750A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9960" w:type="dxa"/>
                              <w:vAlign w:val="center"/>
                            </w:tcPr>
                            <w:tbl>
                              <w:tblPr>
                                <w:tblW w:w="996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/>
                              </w:tblPr>
                              <w:tblGrid>
                                <w:gridCol w:w="129"/>
                                <w:gridCol w:w="920"/>
                                <w:gridCol w:w="89"/>
                                <w:gridCol w:w="58"/>
                                <w:gridCol w:w="1597"/>
                                <w:gridCol w:w="102"/>
                                <w:gridCol w:w="58"/>
                                <w:gridCol w:w="1361"/>
                                <w:gridCol w:w="114"/>
                                <w:gridCol w:w="109"/>
                                <w:gridCol w:w="865"/>
                                <w:gridCol w:w="63"/>
                                <w:gridCol w:w="129"/>
                                <w:gridCol w:w="1268"/>
                                <w:gridCol w:w="567"/>
                                <w:gridCol w:w="100"/>
                                <w:gridCol w:w="119"/>
                                <w:gridCol w:w="1109"/>
                                <w:gridCol w:w="188"/>
                                <w:gridCol w:w="1015"/>
                              </w:tblGrid>
                              <w:tr w:rsidR="00EA750A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144" w:type="dxa"/>
                                    <w:vMerge w:val="restart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420" type="#_x0000_t75" alt="" style="width:3.75pt;height:19.5pt">
                                          <v:imagedata r:id="rId15" r:href="rId410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975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Saldo anterior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4" w:type="dxa"/>
                                    <w:vMerge w:val="restart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421" type="#_x0000_t75" alt="" style="width:.75pt;height:19.5pt">
                                          <v:imagedata r:id="rId17" r:href="rId411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975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Pagamento/Créditos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4" w:type="dxa"/>
                                    <w:vMerge w:val="restart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422" type="#_x0000_t75" alt="" style="width:.75pt;height:19.5pt">
                                          <v:imagedata r:id="rId17" r:href="rId412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975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Compras/Débitos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4" w:type="dxa"/>
                                    <w:vMerge w:val="restart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423" type="#_x0000_t75" alt="" style="width:.75pt;height:19.5pt">
                                          <v:imagedata r:id="rId17" r:href="rId413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975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Total-R$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4" w:type="dxa"/>
                                    <w:vMerge w:val="restart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424" type="#_x0000_t75" alt="" style="width:.75pt;height:19.5pt">
                                          <v:imagedata r:id="rId17" r:href="rId414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1350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Limite extra utilizado-R$</w:t>
                                    </w:r>
                                  </w:p>
                                </w:tc>
                                <w:tc>
                                  <w:tcPr>
                                    <w:tcW w:w="600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38A8"/>
                                        <w:sz w:val="11"/>
                                        <w:szCs w:val="11"/>
                                      </w:rPr>
                                      <w:t> Débito em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4" w:type="dxa"/>
                                    <w:vMerge w:val="restart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425" type="#_x0000_t75" alt="" style="width:.75pt;height:19.5pt">
                                          <v:imagedata r:id="rId17" r:href="rId415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1200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Saldo atual-R$</w:t>
                                    </w:r>
                                  </w:p>
                                </w:tc>
                                <w:tc>
                                  <w:tcPr>
                                    <w:tcW w:w="285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75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Saldo total (R$+US$)</w:t>
                                    </w:r>
                                  </w:p>
                                </w:tc>
                              </w:tr>
                              <w:tr w:rsidR="00EA750A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75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  <w:t>653,98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426" type="#_x0000_t75" alt="" style="width:3.75pt;height:1.5pt">
                                          <v:imagedata r:id="rId192" r:href="rId416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75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  <w:t>653,98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427" type="#_x0000_t75" alt="" style="width:4.5pt;height:4.5pt">
                                          <v:imagedata r:id="rId194" r:href="rId417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75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  <w:t>1.720,82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428" type="#_x0000_t75" alt="" style="width:5.25pt;height:3.75pt">
                                          <v:imagedata r:id="rId196" r:href="rId418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75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  <w:t>1.720,82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429" type="#_x0000_t75" alt="" style="width:2.25pt;height:2.25pt">
                                          <v:imagedata r:id="rId192" r:href="rId419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50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  <w:t>0,00</w:t>
                                    </w:r>
                                  </w:p>
                                </w:tc>
                                <w:tc>
                                  <w:tcPr>
                                    <w:tcW w:w="600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38A8"/>
                                        <w:sz w:val="11"/>
                                        <w:szCs w:val="11"/>
                                      </w:rPr>
                                      <w:t> conta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430" type="#_x0000_t75" alt="" style="width:4.5pt;height:2.25pt">
                                          <v:imagedata r:id="rId196" r:href="rId420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00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  <w:t>1.720,82</w:t>
                                    </w:r>
                                  </w:p>
                                </w:tc>
                                <w:tc>
                                  <w:tcPr>
                                    <w:tcW w:w="285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75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  <w:tr w:rsidR="00EA750A">
                                <w:trPr>
                                  <w:trHeight w:val="15"/>
                                  <w:tblCellSpacing w:w="0" w:type="dxa"/>
                                </w:trPr>
                                <w:tc>
                                  <w:tcPr>
                                    <w:tcW w:w="1050" w:type="dxa"/>
                                    <w:gridSpan w:val="2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431" type="#_x0000_t75" alt="" style="width:51.75pt;height:2.25pt">
                                          <v:imagedata r:id="rId152" r:href="rId421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0" w:type="dxa"/>
                                    <w:gridSpan w:val="2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432" type="#_x0000_t75" alt="" style="width:47.25pt;height:2.25pt">
                                          <v:imagedata r:id="rId152" r:href="rId422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0" w:type="dxa"/>
                                    <w:gridSpan w:val="2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433" type="#_x0000_t75" alt="" style="width:47.25pt;height:2.25pt">
                                          <v:imagedata r:id="rId152" r:href="rId423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0" w:type="dxa"/>
                                    <w:gridSpan w:val="2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434" type="#_x0000_t75" alt="" style="width:47.25pt;height:2.25pt">
                                          <v:imagedata r:id="rId152" r:href="rId424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965" w:type="dxa"/>
                                    <w:gridSpan w:val="3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435" type="#_x0000_t75" alt="" style="width:97.5pt;height:2.25pt">
                                          <v:imagedata r:id="rId152" r:href="rId425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15" w:type="dxa"/>
                                    <w:gridSpan w:val="2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436" type="#_x0000_t75" alt="" style="width:60.75pt;height:2.25pt">
                                          <v:imagedata r:id="rId152" r:href="rId426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285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75" w:type="dxa"/>
                                  </w:tcPr>
                                  <w:p w:rsidR="00EA750A" w:rsidRDefault="00EA750A">
                                    <w:pPr>
                                      <w:spacing w:line="15" w:lineRule="atLeast"/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  <w:tr w:rsidR="00EA750A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8100" w:type="dxa"/>
                                    <w:gridSpan w:val="18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Resumo em Dólar</w:t>
                                    </w:r>
                                  </w:p>
                                </w:tc>
                                <w:tc>
                                  <w:tcPr>
                                    <w:tcW w:w="285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437" type="#_x0000_t75" alt="" style="width:9pt;height:9pt">
                                          <v:imagedata r:id="rId8" r:href="rId427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1575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7"/>
                                        <w:szCs w:val="17"/>
                                      </w:rPr>
                                      <w:t>R$ 1.720,82</w:t>
                                    </w:r>
                                  </w:p>
                                </w:tc>
                              </w:tr>
                              <w:tr w:rsidR="00EA750A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144" w:type="dxa"/>
                                    <w:vMerge w:val="restart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438" type="#_x0000_t75" alt="" style="width:2.25pt;height:19.5pt">
                                          <v:imagedata r:id="rId15" r:href="rId428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975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Compras / Saques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4" w:type="dxa"/>
                                    <w:vMerge w:val="restart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439" type="#_x0000_t75" alt="" style="width:2.25pt;height:19.5pt">
                                          <v:imagedata r:id="rId17" r:href="rId429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975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Outros Débitos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4" w:type="dxa"/>
                                    <w:vMerge w:val="restart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440" type="#_x0000_t75" alt="" style="width:2.25pt;height:19.5pt">
                                          <v:imagedata r:id="rId17" r:href="rId430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975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Créditos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4" w:type="dxa"/>
                                    <w:vMerge w:val="restart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441" type="#_x0000_t75" alt="" style="width:2.25pt;height:19.5pt">
                                          <v:imagedata r:id="rId17" r:href="rId431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975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Saldo atual-US$</w:t>
                                    </w: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4" w:type="dxa"/>
                                    <w:vMerge w:val="restart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442" type="#_x0000_t75" alt="" style="width:2.25pt;height:19.5pt">
                                          <v:imagedata r:id="rId17" r:href="rId432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1350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Taxa de conversão</w:t>
                                    </w:r>
                                  </w:p>
                                </w:tc>
                                <w:tc>
                                  <w:tcPr>
                                    <w:tcW w:w="60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80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4" w:type="dxa"/>
                                    <w:vMerge w:val="restart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pict>
                                        <v:shape id="_x0000_i1443" type="#_x0000_t75" alt="" style="width:2.25pt;height:19.5pt">
                                          <v:imagedata r:id="rId17" r:href="rId433"/>
                                        </v:shape>
                                      </w:pict>
                                    </w:r>
                                  </w:p>
                                </w:tc>
                                <w:tc>
                                  <w:tcPr>
                                    <w:tcW w:w="1200" w:type="dxa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Saldo convertido-R$</w:t>
                                    </w:r>
                                  </w:p>
                                </w:tc>
                                <w:tc>
                                  <w:tcPr>
                                    <w:tcW w:w="285" w:type="dxa"/>
                                    <w:vAlign w:val="bottom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75" w:type="dxa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  <w:tr w:rsidR="00EA750A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vMerge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rFonts w:ascii="Arial" w:hAnsi="Arial" w:cs="Arial"/>
                                        <w:color w:val="4B4B4B"/>
                                        <w:sz w:val="17"/>
                                        <w:szCs w:val="17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:rsidR="00EA750A" w:rsidRDefault="00EA750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EA750A" w:rsidRDefault="00EA750A">
                              <w:pPr>
                                <w:rPr>
                                  <w:rFonts w:ascii="Arial" w:hAnsi="Arial" w:cs="Arial"/>
                                  <w:color w:val="4B4B4B"/>
                                  <w:sz w:val="17"/>
                                  <w:szCs w:val="17"/>
                                </w:rPr>
                              </w:pPr>
                            </w:p>
                          </w:tc>
                        </w:tr>
                      </w:tbl>
                      <w:p w:rsidR="00EA750A" w:rsidRDefault="00EA750A">
                        <w:pPr>
                          <w:rPr>
                            <w:rFonts w:ascii="Arial" w:hAnsi="Arial" w:cs="Arial"/>
                            <w:color w:val="4B4B4B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:rsidR="00EA750A" w:rsidRDefault="00EA750A">
                  <w:pPr>
                    <w:rPr>
                      <w:rFonts w:ascii="Arial" w:hAnsi="Arial" w:cs="Arial"/>
                      <w:color w:val="4B4B4B"/>
                      <w:sz w:val="17"/>
                      <w:szCs w:val="17"/>
                    </w:rPr>
                  </w:pPr>
                </w:p>
              </w:tc>
            </w:tr>
          </w:tbl>
          <w:p w:rsidR="00EA750A" w:rsidRDefault="00EA750A">
            <w:pPr>
              <w:rPr>
                <w:rFonts w:ascii="Arial" w:hAnsi="Arial" w:cs="Arial"/>
                <w:color w:val="4B4B4B"/>
                <w:sz w:val="17"/>
                <w:szCs w:val="17"/>
              </w:rPr>
            </w:pPr>
          </w:p>
        </w:tc>
      </w:tr>
    </w:tbl>
    <w:p w:rsidR="00EA750A" w:rsidRDefault="00EA750A"/>
    <w:sectPr w:rsidR="00EA750A" w:rsidSect="00EA75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5769D"/>
    <w:rsid w:val="000C2F77"/>
    <w:rsid w:val="000E7E10"/>
    <w:rsid w:val="0015769D"/>
    <w:rsid w:val="00174FA8"/>
    <w:rsid w:val="002C24FE"/>
    <w:rsid w:val="00370508"/>
    <w:rsid w:val="00443F8A"/>
    <w:rsid w:val="004D5E91"/>
    <w:rsid w:val="004D724B"/>
    <w:rsid w:val="0053514C"/>
    <w:rsid w:val="006A211D"/>
    <w:rsid w:val="007C1AAC"/>
    <w:rsid w:val="00905B69"/>
    <w:rsid w:val="00973B50"/>
    <w:rsid w:val="00990172"/>
    <w:rsid w:val="00AB6386"/>
    <w:rsid w:val="00AF183B"/>
    <w:rsid w:val="00B30EC6"/>
    <w:rsid w:val="00B34C2F"/>
    <w:rsid w:val="00BC1629"/>
    <w:rsid w:val="00BE0F39"/>
    <w:rsid w:val="00BE39D6"/>
    <w:rsid w:val="00CA04C4"/>
    <w:rsid w:val="00D16DA2"/>
    <w:rsid w:val="00D47551"/>
    <w:rsid w:val="00DD1445"/>
    <w:rsid w:val="00EA750A"/>
    <w:rsid w:val="00F0750D"/>
    <w:rsid w:val="00F15F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2271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271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https://www2.bancobrasil.com.br/aapf/imagens/cartao/fatura/ourocard_barraLaranja.gif" TargetMode="External"/><Relationship Id="rId299" Type="http://schemas.openxmlformats.org/officeDocument/2006/relationships/image" Target="https://www2.bancobrasil.com.br/aapf/imagens/cartao/fatura/ourocard_barraAzul.gif" TargetMode="External"/><Relationship Id="rId21" Type="http://schemas.openxmlformats.org/officeDocument/2006/relationships/image" Target="https://www2.bancobrasil.com.br/aapf/imagens/cartao/fatura/ourocard_barraAzul.gif" TargetMode="External"/><Relationship Id="rId63" Type="http://schemas.openxmlformats.org/officeDocument/2006/relationships/image" Target="https://www2.bancobrasil.com.br/aapf/imagens/cartao/fatura/ourocard_barraAzul.gif" TargetMode="External"/><Relationship Id="rId159" Type="http://schemas.openxmlformats.org/officeDocument/2006/relationships/image" Target="https://www2.bancobrasil.com.br/aapf/imagens/cartao/fatura/ourocard_barraLaranja.gif" TargetMode="External"/><Relationship Id="rId324" Type="http://schemas.openxmlformats.org/officeDocument/2006/relationships/image" Target="https://www2.bancobrasil.com.br/aapf/imagens/cartao/fatura/ourocard_barraAzul.gif" TargetMode="External"/><Relationship Id="rId366" Type="http://schemas.openxmlformats.org/officeDocument/2006/relationships/image" Target="https://www2.bancobrasil.com.br/aapf/imagens/cartao/fatura/ourocard_barraAzul.gif" TargetMode="External"/><Relationship Id="rId170" Type="http://schemas.openxmlformats.org/officeDocument/2006/relationships/image" Target="https://www2.bancobrasil.com.br/aapf/imagens/cartao/fatura/ourocard_barraLaranja.gif" TargetMode="External"/><Relationship Id="rId226" Type="http://schemas.openxmlformats.org/officeDocument/2006/relationships/image" Target="https://www2.bancobrasil.com.br/aapf/imagens/cartao/fatura/ourocard_setaAzul.gif" TargetMode="External"/><Relationship Id="rId433" Type="http://schemas.openxmlformats.org/officeDocument/2006/relationships/image" Target="https://www2.bancobrasil.com.br/aapf/imagens/cartao/fatura/ourocard_barraAzul.gif" TargetMode="External"/><Relationship Id="rId268" Type="http://schemas.openxmlformats.org/officeDocument/2006/relationships/image" Target="https://www2.bancobrasil.com.br/aapf/imagens/cartao/fatura/ourocard_barraLaranja.gif" TargetMode="External"/><Relationship Id="rId32" Type="http://schemas.openxmlformats.org/officeDocument/2006/relationships/image" Target="https://www2.bancobrasil.com.br/aapf/imagens/cartao/fatura/ourocard_barraLaranja.gif" TargetMode="External"/><Relationship Id="rId74" Type="http://schemas.openxmlformats.org/officeDocument/2006/relationships/image" Target="https://www2.bancobrasil.com.br/aapf/imagens/cartao/fatura/ourocard_barraAzul.gif" TargetMode="External"/><Relationship Id="rId128" Type="http://schemas.openxmlformats.org/officeDocument/2006/relationships/image" Target="https://www2.bancobrasil.com.br/aapf/imagens/cartao/fatura/ourocard_barraAzul.gif" TargetMode="External"/><Relationship Id="rId335" Type="http://schemas.openxmlformats.org/officeDocument/2006/relationships/image" Target="https://www2.bancobrasil.com.br/aapf/imagens/cartao/fatura/ourocard_barraAzul.gif" TargetMode="External"/><Relationship Id="rId377" Type="http://schemas.openxmlformats.org/officeDocument/2006/relationships/image" Target="https://www2.bancobrasil.com.br/aapf/imagens/cartao/fatura/ourocard_barraAzul.gif" TargetMode="External"/><Relationship Id="rId5" Type="http://schemas.openxmlformats.org/officeDocument/2006/relationships/image" Target="https://www2.bancobrasil.com.br/aapf/imagens/cartao/fatura/ourocard_seuCartao.jpg" TargetMode="External"/><Relationship Id="rId181" Type="http://schemas.openxmlformats.org/officeDocument/2006/relationships/image" Target="media/image7.jpeg"/><Relationship Id="rId237" Type="http://schemas.openxmlformats.org/officeDocument/2006/relationships/image" Target="https://www2.bancobrasil.com.br/aapf/imagens/cartao/fatura/ourocard_setaAmarela.gif" TargetMode="External"/><Relationship Id="rId402" Type="http://schemas.openxmlformats.org/officeDocument/2006/relationships/image" Target="https://www2.bancobrasil.com.br/aapf/imagens/cartao/fatura/ourocard_barraLaranja.gif" TargetMode="External"/><Relationship Id="rId279" Type="http://schemas.openxmlformats.org/officeDocument/2006/relationships/image" Target="https://www2.bancobrasil.com.br/aapf/imagens/cartao/fatura/ourocard_barraAzul.gif" TargetMode="External"/><Relationship Id="rId43" Type="http://schemas.openxmlformats.org/officeDocument/2006/relationships/image" Target="https://www2.bancobrasil.com.br/aapf/imagens/cartao/fatura/ourocard_barraAzul.gif" TargetMode="External"/><Relationship Id="rId139" Type="http://schemas.openxmlformats.org/officeDocument/2006/relationships/image" Target="https://www2.bancobrasil.com.br/aapf/imagens/cartao/fatura/ourocard_barraAzul.gif" TargetMode="External"/><Relationship Id="rId290" Type="http://schemas.openxmlformats.org/officeDocument/2006/relationships/image" Target="https://www2.bancobrasil.com.br/aapf/imagens/cartao/fatura/ourocard_barraAzul.gif" TargetMode="External"/><Relationship Id="rId304" Type="http://schemas.openxmlformats.org/officeDocument/2006/relationships/image" Target="https://www2.bancobrasil.com.br/aapf/imagens/cartao/fatura/ourocard_barraAzul.gif" TargetMode="External"/><Relationship Id="rId346" Type="http://schemas.openxmlformats.org/officeDocument/2006/relationships/image" Target="https://www2.bancobrasil.com.br/aapf/imagens/cartao/fatura/ourocard_barraAzul.gif" TargetMode="External"/><Relationship Id="rId388" Type="http://schemas.openxmlformats.org/officeDocument/2006/relationships/image" Target="https://www2.bancobrasil.com.br/aapf/imagens/cartao/fatura/ourocard_barraLaranja.gif" TargetMode="External"/><Relationship Id="rId85" Type="http://schemas.openxmlformats.org/officeDocument/2006/relationships/image" Target="https://www2.bancobrasil.com.br/aapf/imagens/cartao/fatura/ourocard_barraAzul.gif" TargetMode="External"/><Relationship Id="rId150" Type="http://schemas.openxmlformats.org/officeDocument/2006/relationships/image" Target="https://www2.bancobrasil.com.br/aapf/imagens/cartao/fatura/ourocard_barraAzul.gif" TargetMode="External"/><Relationship Id="rId192" Type="http://schemas.openxmlformats.org/officeDocument/2006/relationships/image" Target="media/image8.png"/><Relationship Id="rId206" Type="http://schemas.openxmlformats.org/officeDocument/2006/relationships/image" Target="https://www2.bancobrasil.com.br/aapf/imagens/cartao/fatura/ourocard_setaAmarela.gif" TargetMode="External"/><Relationship Id="rId413" Type="http://schemas.openxmlformats.org/officeDocument/2006/relationships/image" Target="https://www2.bancobrasil.com.br/aapf/imagens/cartao/fatura/ourocard_barraAzul.gif" TargetMode="External"/><Relationship Id="rId248" Type="http://schemas.openxmlformats.org/officeDocument/2006/relationships/image" Target="https://www2.bancobrasil.com.br/aapf/imagens/cartao/fatura/ourocard_barraLaranja.gif" TargetMode="External"/><Relationship Id="rId269" Type="http://schemas.openxmlformats.org/officeDocument/2006/relationships/image" Target="https://www2.bancobrasil.com.br/aapf/imagens/cartao/fatura/ourocard_barraAzul.gif" TargetMode="External"/><Relationship Id="rId434" Type="http://schemas.openxmlformats.org/officeDocument/2006/relationships/fontTable" Target="fontTable.xml"/><Relationship Id="rId12" Type="http://schemas.openxmlformats.org/officeDocument/2006/relationships/image" Target="https://www2.bancobrasil.com.br/aapf/imagens/cartao/fatura/ourocard_setaAzul.gif" TargetMode="External"/><Relationship Id="rId33" Type="http://schemas.openxmlformats.org/officeDocument/2006/relationships/image" Target="https://www2.bancobrasil.com.br/aapf/imagens/cartao/fatura/ourocard_barraAzul.gif" TargetMode="External"/><Relationship Id="rId108" Type="http://schemas.openxmlformats.org/officeDocument/2006/relationships/image" Target="https://www2.bancobrasil.com.br/aapf/imagens/cartao/fatura/ourocard_barraAzul.gif" TargetMode="External"/><Relationship Id="rId129" Type="http://schemas.openxmlformats.org/officeDocument/2006/relationships/image" Target="https://www2.bancobrasil.com.br/aapf/imagens/cartao/fatura/ourocard_barraAzul.gif" TargetMode="External"/><Relationship Id="rId280" Type="http://schemas.openxmlformats.org/officeDocument/2006/relationships/image" Target="https://www2.bancobrasil.com.br/aapf/imagens/cartao/fatura/ourocard_barraAzul.gif" TargetMode="External"/><Relationship Id="rId315" Type="http://schemas.openxmlformats.org/officeDocument/2006/relationships/image" Target="https://www2.bancobrasil.com.br/aapf/imagens/cartao/fatura/ourocard_barraAzul.gif" TargetMode="External"/><Relationship Id="rId336" Type="http://schemas.openxmlformats.org/officeDocument/2006/relationships/image" Target="https://www2.bancobrasil.com.br/aapf/imagens/cartao/fatura/ourocard_barraAzul.gif" TargetMode="External"/><Relationship Id="rId357" Type="http://schemas.openxmlformats.org/officeDocument/2006/relationships/image" Target="https://www2.bancobrasil.com.br/aapf/imagens/cartao/fatura/ourocard_barraAzul.gif" TargetMode="External"/><Relationship Id="rId54" Type="http://schemas.openxmlformats.org/officeDocument/2006/relationships/image" Target="https://www2.bancobrasil.com.br/aapf/imagens/cartao/fatura/ourocard_barraAzul.gif" TargetMode="External"/><Relationship Id="rId75" Type="http://schemas.openxmlformats.org/officeDocument/2006/relationships/image" Target="https://www2.bancobrasil.com.br/aapf/imagens/cartao/fatura/ourocard_barraAzul.gif" TargetMode="External"/><Relationship Id="rId96" Type="http://schemas.openxmlformats.org/officeDocument/2006/relationships/image" Target="https://www2.bancobrasil.com.br/aapf/imagens/cartao/fatura/ourocard_barraAzul.gif" TargetMode="External"/><Relationship Id="rId140" Type="http://schemas.openxmlformats.org/officeDocument/2006/relationships/image" Target="https://www2.bancobrasil.com.br/aapf/imagens/cartao/fatura/ourocard_barraAzul.gif" TargetMode="External"/><Relationship Id="rId161" Type="http://schemas.openxmlformats.org/officeDocument/2006/relationships/image" Target="https://www2.bancobrasil.com.br/aapf/imagens/cartao/fatura/ourocard_linhaAzul.gif" TargetMode="External"/><Relationship Id="rId182" Type="http://schemas.openxmlformats.org/officeDocument/2006/relationships/image" Target="https://www2.bancobrasil.com.br/aapf/imagens/cartao/fatura/ourocard_marcaBBmaior.jpg" TargetMode="External"/><Relationship Id="rId217" Type="http://schemas.openxmlformats.org/officeDocument/2006/relationships/image" Target="https://www2.bancobrasil.com.br/aapf/imagens/cartao/fatura/ourocard_sinal_multiplicacao.gif" TargetMode="External"/><Relationship Id="rId378" Type="http://schemas.openxmlformats.org/officeDocument/2006/relationships/image" Target="https://www2.bancobrasil.com.br/aapf/imagens/cartao/fatura/ourocard_linhaAzul.gif" TargetMode="External"/><Relationship Id="rId399" Type="http://schemas.openxmlformats.org/officeDocument/2006/relationships/image" Target="https://www2.bancobrasil.com.br/aapf/imagens/cartao/fatura/ourocard_barraLaranja.gif" TargetMode="External"/><Relationship Id="rId403" Type="http://schemas.openxmlformats.org/officeDocument/2006/relationships/image" Target="https://www2.bancobrasil.com.br/aapf/imagens/cartao/fatura/ourocard_barraLaranja.gif" TargetMode="External"/><Relationship Id="rId6" Type="http://schemas.openxmlformats.org/officeDocument/2006/relationships/image" Target="media/image2.png"/><Relationship Id="rId238" Type="http://schemas.openxmlformats.org/officeDocument/2006/relationships/image" Target="https://www2.bancobrasil.com.br/aapf/imagens/cartao/fatura/ourocard_setaAmarela.gif" TargetMode="External"/><Relationship Id="rId259" Type="http://schemas.openxmlformats.org/officeDocument/2006/relationships/image" Target="https://www2.bancobrasil.com.br/aapf/imagens/cartao/fatura/ourocard_barraAzul.gif" TargetMode="External"/><Relationship Id="rId424" Type="http://schemas.openxmlformats.org/officeDocument/2006/relationships/image" Target="https://www2.bancobrasil.com.br/aapf/imagens/cartao/fatura/ourocard_linhaAzul.gif" TargetMode="External"/><Relationship Id="rId23" Type="http://schemas.openxmlformats.org/officeDocument/2006/relationships/image" Target="https://www2.bancobrasil.com.br/aapf/imagens/cartao/fatura/ourocard_barraAzul.gif" TargetMode="External"/><Relationship Id="rId119" Type="http://schemas.openxmlformats.org/officeDocument/2006/relationships/image" Target="https://www2.bancobrasil.com.br/aapf/imagens/cartao/fatura/ourocard_barraAzul.gif" TargetMode="External"/><Relationship Id="rId270" Type="http://schemas.openxmlformats.org/officeDocument/2006/relationships/image" Target="https://www2.bancobrasil.com.br/aapf/imagens/cartao/fatura/ourocard_barraAzul.gif" TargetMode="External"/><Relationship Id="rId291" Type="http://schemas.openxmlformats.org/officeDocument/2006/relationships/image" Target="https://www2.bancobrasil.com.br/aapf/imagens/cartao/fatura/ourocard_barraAzul.gif" TargetMode="External"/><Relationship Id="rId305" Type="http://schemas.openxmlformats.org/officeDocument/2006/relationships/image" Target="https://www2.bancobrasil.com.br/aapf/imagens/cartao/fatura/ourocard_barraAzul.gif" TargetMode="External"/><Relationship Id="rId326" Type="http://schemas.openxmlformats.org/officeDocument/2006/relationships/image" Target="https://www2.bancobrasil.com.br/aapf/imagens/cartao/fatura/ourocard_barraAzul.gif" TargetMode="External"/><Relationship Id="rId347" Type="http://schemas.openxmlformats.org/officeDocument/2006/relationships/image" Target="https://www2.bancobrasil.com.br/aapf/imagens/cartao/fatura/ourocard_barraAzul.gif" TargetMode="External"/><Relationship Id="rId44" Type="http://schemas.openxmlformats.org/officeDocument/2006/relationships/image" Target="https://www2.bancobrasil.com.br/aapf/imagens/cartao/fatura/ourocard_barraAzul.gif" TargetMode="External"/><Relationship Id="rId65" Type="http://schemas.openxmlformats.org/officeDocument/2006/relationships/image" Target="https://www2.bancobrasil.com.br/aapf/imagens/cartao/fatura/ourocard_barraAzul.gif" TargetMode="External"/><Relationship Id="rId86" Type="http://schemas.openxmlformats.org/officeDocument/2006/relationships/image" Target="https://www2.bancobrasil.com.br/aapf/imagens/cartao/fatura/ourocard_barraAzul.gif" TargetMode="External"/><Relationship Id="rId130" Type="http://schemas.openxmlformats.org/officeDocument/2006/relationships/image" Target="https://www2.bancobrasil.com.br/aapf/imagens/cartao/fatura/ourocard_barraAzul.gif" TargetMode="External"/><Relationship Id="rId151" Type="http://schemas.openxmlformats.org/officeDocument/2006/relationships/image" Target="https://www2.bancobrasil.com.br/aapf/imagens/cartao/fatura/ourocard_barraAzul.gif" TargetMode="External"/><Relationship Id="rId368" Type="http://schemas.openxmlformats.org/officeDocument/2006/relationships/image" Target="https://www2.bancobrasil.com.br/aapf/imagens/cartao/fatura/ourocard_barraLaranja.gif" TargetMode="External"/><Relationship Id="rId389" Type="http://schemas.openxmlformats.org/officeDocument/2006/relationships/image" Target="https://www2.bancobrasil.com.br/aapf/imagens/cartao/fatura/ourocard_barraLaranja.gif" TargetMode="External"/><Relationship Id="rId172" Type="http://schemas.openxmlformats.org/officeDocument/2006/relationships/image" Target="https://www2.bancobrasil.com.br/aapf/imagens/cartao/fatura/ourocard_barraLaranja.gif" TargetMode="External"/><Relationship Id="rId193" Type="http://schemas.openxmlformats.org/officeDocument/2006/relationships/image" Target="https://www2.bancobrasil.com.br/aapf/imagens/cartao/fatura/ourocard_sinal_subtracao.gif" TargetMode="External"/><Relationship Id="rId207" Type="http://schemas.openxmlformats.org/officeDocument/2006/relationships/image" Target="https://www2.bancobrasil.com.br/aapf/imagens/cartao/fatura/ourocard_barraLaranja.gif" TargetMode="External"/><Relationship Id="rId228" Type="http://schemas.openxmlformats.org/officeDocument/2006/relationships/image" Target="https://www2.bancobrasil.com.br/aapf/imagens/cartao/fatura/ourocard_barraAzul.gif" TargetMode="External"/><Relationship Id="rId249" Type="http://schemas.openxmlformats.org/officeDocument/2006/relationships/image" Target="https://www2.bancobrasil.com.br/aapf/imagens/cartao/fatura/ourocard_barraAzul.gif" TargetMode="External"/><Relationship Id="rId414" Type="http://schemas.openxmlformats.org/officeDocument/2006/relationships/image" Target="https://www2.bancobrasil.com.br/aapf/imagens/cartao/fatura/ourocard_barraAzul.gif" TargetMode="External"/><Relationship Id="rId435" Type="http://schemas.openxmlformats.org/officeDocument/2006/relationships/theme" Target="theme/theme1.xml"/><Relationship Id="rId13" Type="http://schemas.openxmlformats.org/officeDocument/2006/relationships/image" Target="https://www2.bancobrasil.com.br/aapf/imagens/cartao/fatura/ourocard_setaAzul.gif" TargetMode="External"/><Relationship Id="rId109" Type="http://schemas.openxmlformats.org/officeDocument/2006/relationships/image" Target="https://www2.bancobrasil.com.br/aapf/imagens/cartao/fatura/ourocard_barraAzul.gif" TargetMode="External"/><Relationship Id="rId260" Type="http://schemas.openxmlformats.org/officeDocument/2006/relationships/image" Target="https://www2.bancobrasil.com.br/aapf/imagens/cartao/fatura/ourocard_barraAzul.gif" TargetMode="External"/><Relationship Id="rId281" Type="http://schemas.openxmlformats.org/officeDocument/2006/relationships/image" Target="https://www2.bancobrasil.com.br/aapf/imagens/cartao/fatura/ourocard_barraAzul.gif" TargetMode="External"/><Relationship Id="rId316" Type="http://schemas.openxmlformats.org/officeDocument/2006/relationships/image" Target="https://www2.bancobrasil.com.br/aapf/imagens/cartao/fatura/ourocard_barraAzul.gif" TargetMode="External"/><Relationship Id="rId337" Type="http://schemas.openxmlformats.org/officeDocument/2006/relationships/image" Target="https://www2.bancobrasil.com.br/aapf/imagens/cartao/fatura/ourocard_barraAzul.gif" TargetMode="External"/><Relationship Id="rId34" Type="http://schemas.openxmlformats.org/officeDocument/2006/relationships/image" Target="https://www2.bancobrasil.com.br/aapf/imagens/cartao/fatura/ourocard_barraAzul.gif" TargetMode="External"/><Relationship Id="rId55" Type="http://schemas.openxmlformats.org/officeDocument/2006/relationships/image" Target="https://www2.bancobrasil.com.br/aapf/imagens/cartao/fatura/ourocard_barraAzul.gif" TargetMode="External"/><Relationship Id="rId76" Type="http://schemas.openxmlformats.org/officeDocument/2006/relationships/image" Target="https://www2.bancobrasil.com.br/aapf/imagens/cartao/fatura/ourocard_barraAzul.gif" TargetMode="External"/><Relationship Id="rId97" Type="http://schemas.openxmlformats.org/officeDocument/2006/relationships/image" Target="https://www2.bancobrasil.com.br/aapf/imagens/cartao/fatura/ourocard_barraLaranja.gif" TargetMode="External"/><Relationship Id="rId120" Type="http://schemas.openxmlformats.org/officeDocument/2006/relationships/image" Target="https://www2.bancobrasil.com.br/aapf/imagens/cartao/fatura/ourocard_barraAzul.gif" TargetMode="External"/><Relationship Id="rId141" Type="http://schemas.openxmlformats.org/officeDocument/2006/relationships/image" Target="https://www2.bancobrasil.com.br/aapf/imagens/cartao/fatura/ourocard_barraAzul.gif" TargetMode="External"/><Relationship Id="rId358" Type="http://schemas.openxmlformats.org/officeDocument/2006/relationships/image" Target="https://www2.bancobrasil.com.br/aapf/imagens/cartao/fatura/ourocard_barraLaranja.gif" TargetMode="External"/><Relationship Id="rId379" Type="http://schemas.openxmlformats.org/officeDocument/2006/relationships/image" Target="https://www2.bancobrasil.com.br/aapf/imagens/cartao/fatura/ourocard_barraLaranja.gif" TargetMode="External"/><Relationship Id="rId7" Type="http://schemas.openxmlformats.org/officeDocument/2006/relationships/image" Target="https://www2.bancobrasil.com.br/aapf/imagens/cartao/fatura/ourocard_setaAzul.gif" TargetMode="External"/><Relationship Id="rId162" Type="http://schemas.openxmlformats.org/officeDocument/2006/relationships/image" Target="https://www2.bancobrasil.com.br/aapf/imagens/cartao/fatura/ourocard_barraLaranja.gif" TargetMode="External"/><Relationship Id="rId183" Type="http://schemas.openxmlformats.org/officeDocument/2006/relationships/image" Target="https://www2.bancobrasil.com.br/aapf/imagens/cartao/fatura/ourocard_setaAzul.gif" TargetMode="External"/><Relationship Id="rId218" Type="http://schemas.openxmlformats.org/officeDocument/2006/relationships/image" Target="https://www2.bancobrasil.com.br/aapf/imagens/cartao/fatura/ourocard_sinal_igualdade.gif" TargetMode="External"/><Relationship Id="rId239" Type="http://schemas.openxmlformats.org/officeDocument/2006/relationships/image" Target="https://www2.bancobrasil.com.br/aapf/imagens/cartao/fatura/ourocard_setaAmarela.gif" TargetMode="External"/><Relationship Id="rId390" Type="http://schemas.openxmlformats.org/officeDocument/2006/relationships/image" Target="https://www2.bancobrasil.com.br/aapf/imagens/cartao/fatura/ourocard_barraLaranja.gif" TargetMode="External"/><Relationship Id="rId404" Type="http://schemas.openxmlformats.org/officeDocument/2006/relationships/image" Target="https://www2.bancobrasil.com.br/aapf/imagens/cartao/fatura/ourocard_linhaAzul.gif" TargetMode="External"/><Relationship Id="rId425" Type="http://schemas.openxmlformats.org/officeDocument/2006/relationships/image" Target="https://www2.bancobrasil.com.br/aapf/imagens/cartao/fatura/ourocard_linhaAzul.gif" TargetMode="External"/><Relationship Id="rId250" Type="http://schemas.openxmlformats.org/officeDocument/2006/relationships/image" Target="https://www2.bancobrasil.com.br/aapf/imagens/cartao/fatura/ourocard_barraAzul.gif" TargetMode="External"/><Relationship Id="rId271" Type="http://schemas.openxmlformats.org/officeDocument/2006/relationships/image" Target="https://www2.bancobrasil.com.br/aapf/imagens/cartao/fatura/ourocard_barraAzul.gif" TargetMode="External"/><Relationship Id="rId292" Type="http://schemas.openxmlformats.org/officeDocument/2006/relationships/image" Target="https://www2.bancobrasil.com.br/aapf/imagens/cartao/fatura/ourocard_barraAzul.gif" TargetMode="External"/><Relationship Id="rId306" Type="http://schemas.openxmlformats.org/officeDocument/2006/relationships/image" Target="https://www2.bancobrasil.com.br/aapf/imagens/cartao/fatura/ourocard_barraAzul.gif" TargetMode="External"/><Relationship Id="rId24" Type="http://schemas.openxmlformats.org/officeDocument/2006/relationships/image" Target="https://www2.bancobrasil.com.br/aapf/imagens/cartao/fatura/ourocard_barraAzul.gif" TargetMode="External"/><Relationship Id="rId45" Type="http://schemas.openxmlformats.org/officeDocument/2006/relationships/image" Target="https://www2.bancobrasil.com.br/aapf/imagens/cartao/fatura/ourocard_barraAzul.gif" TargetMode="External"/><Relationship Id="rId66" Type="http://schemas.openxmlformats.org/officeDocument/2006/relationships/image" Target="https://www2.bancobrasil.com.br/aapf/imagens/cartao/fatura/ourocard_barraAzul.gif" TargetMode="External"/><Relationship Id="rId87" Type="http://schemas.openxmlformats.org/officeDocument/2006/relationships/image" Target="https://www2.bancobrasil.com.br/aapf/imagens/cartao/fatura/ourocard_barraLaranja.gif" TargetMode="External"/><Relationship Id="rId110" Type="http://schemas.openxmlformats.org/officeDocument/2006/relationships/image" Target="https://www2.bancobrasil.com.br/aapf/imagens/cartao/fatura/ourocard_barraAzul.gif" TargetMode="External"/><Relationship Id="rId131" Type="http://schemas.openxmlformats.org/officeDocument/2006/relationships/image" Target="https://www2.bancobrasil.com.br/aapf/imagens/cartao/fatura/ourocard_barraAzul.gif" TargetMode="External"/><Relationship Id="rId327" Type="http://schemas.openxmlformats.org/officeDocument/2006/relationships/image" Target="https://www2.bancobrasil.com.br/aapf/imagens/cartao/fatura/ourocard_barraAzul.gif" TargetMode="External"/><Relationship Id="rId348" Type="http://schemas.openxmlformats.org/officeDocument/2006/relationships/image" Target="https://www2.bancobrasil.com.br/aapf/imagens/cartao/fatura/ourocard_barraLaranja.gif" TargetMode="External"/><Relationship Id="rId369" Type="http://schemas.openxmlformats.org/officeDocument/2006/relationships/image" Target="https://www2.bancobrasil.com.br/aapf/imagens/cartao/fatura/ourocard_barraAzul.gif" TargetMode="External"/><Relationship Id="rId152" Type="http://schemas.openxmlformats.org/officeDocument/2006/relationships/image" Target="media/image6.png"/><Relationship Id="rId173" Type="http://schemas.openxmlformats.org/officeDocument/2006/relationships/image" Target="https://www2.bancobrasil.com.br/aapf/imagens/cartao/fatura/ourocard_barraLaranja.gif" TargetMode="External"/><Relationship Id="rId194" Type="http://schemas.openxmlformats.org/officeDocument/2006/relationships/image" Target="media/image9.png"/><Relationship Id="rId208" Type="http://schemas.openxmlformats.org/officeDocument/2006/relationships/image" Target="https://www2.bancobrasil.com.br/aapf/imagens/cartao/fatura/ourocard_barraAzul.gif" TargetMode="External"/><Relationship Id="rId229" Type="http://schemas.openxmlformats.org/officeDocument/2006/relationships/image" Target="https://www2.bancobrasil.com.br/aapf/imagens/cartao/fatura/ourocard_barraAzul.gif" TargetMode="External"/><Relationship Id="rId380" Type="http://schemas.openxmlformats.org/officeDocument/2006/relationships/image" Target="https://www2.bancobrasil.com.br/aapf/imagens/cartao/fatura/ourocard_barraLaranja.gif" TargetMode="External"/><Relationship Id="rId415" Type="http://schemas.openxmlformats.org/officeDocument/2006/relationships/image" Target="https://www2.bancobrasil.com.br/aapf/imagens/cartao/fatura/ourocard_barraAzul.gif" TargetMode="External"/><Relationship Id="rId240" Type="http://schemas.openxmlformats.org/officeDocument/2006/relationships/image" Target="https://www2.bancobrasil.com.br/aapf/imagens/cartao/fatura/ourocard_setaAzul.gif" TargetMode="External"/><Relationship Id="rId261" Type="http://schemas.openxmlformats.org/officeDocument/2006/relationships/image" Target="https://www2.bancobrasil.com.br/aapf/imagens/cartao/fatura/ourocard_barraAzul.gif" TargetMode="External"/><Relationship Id="rId14" Type="http://schemas.openxmlformats.org/officeDocument/2006/relationships/image" Target="https://www2.bancobrasil.com.br/aapf/imagens/cartao/fatura/ourocard_setaAmarela.gif" TargetMode="External"/><Relationship Id="rId35" Type="http://schemas.openxmlformats.org/officeDocument/2006/relationships/image" Target="https://www2.bancobrasil.com.br/aapf/imagens/cartao/fatura/ourocard_barraAzul.gif" TargetMode="External"/><Relationship Id="rId56" Type="http://schemas.openxmlformats.org/officeDocument/2006/relationships/image" Target="https://www2.bancobrasil.com.br/aapf/imagens/cartao/fatura/ourocard_barraAzul.gif" TargetMode="External"/><Relationship Id="rId77" Type="http://schemas.openxmlformats.org/officeDocument/2006/relationships/image" Target="https://www2.bancobrasil.com.br/aapf/imagens/cartao/fatura/ourocard_barraLaranja.gif" TargetMode="External"/><Relationship Id="rId100" Type="http://schemas.openxmlformats.org/officeDocument/2006/relationships/image" Target="https://www2.bancobrasil.com.br/aapf/imagens/cartao/fatura/ourocard_barraAzul.gif" TargetMode="External"/><Relationship Id="rId282" Type="http://schemas.openxmlformats.org/officeDocument/2006/relationships/image" Target="https://www2.bancobrasil.com.br/aapf/imagens/cartao/fatura/ourocard_barraAzul.gif" TargetMode="External"/><Relationship Id="rId317" Type="http://schemas.openxmlformats.org/officeDocument/2006/relationships/image" Target="https://www2.bancobrasil.com.br/aapf/imagens/cartao/fatura/ourocard_barraAzul.gif" TargetMode="External"/><Relationship Id="rId338" Type="http://schemas.openxmlformats.org/officeDocument/2006/relationships/image" Target="https://www2.bancobrasil.com.br/aapf/imagens/cartao/fatura/ourocard_barraLaranja.gif" TargetMode="External"/><Relationship Id="rId359" Type="http://schemas.openxmlformats.org/officeDocument/2006/relationships/image" Target="https://www2.bancobrasil.com.br/aapf/imagens/cartao/fatura/ourocard_barraAzul.gif" TargetMode="External"/><Relationship Id="rId8" Type="http://schemas.openxmlformats.org/officeDocument/2006/relationships/image" Target="media/image3.png"/><Relationship Id="rId98" Type="http://schemas.openxmlformats.org/officeDocument/2006/relationships/image" Target="https://www2.bancobrasil.com.br/aapf/imagens/cartao/fatura/ourocard_barraAzul.gif" TargetMode="External"/><Relationship Id="rId121" Type="http://schemas.openxmlformats.org/officeDocument/2006/relationships/image" Target="https://www2.bancobrasil.com.br/aapf/imagens/cartao/fatura/ourocard_barraAzul.gif" TargetMode="External"/><Relationship Id="rId142" Type="http://schemas.openxmlformats.org/officeDocument/2006/relationships/image" Target="https://www2.bancobrasil.com.br/aapf/imagens/cartao/fatura/ourocard_barraLaranja.gif" TargetMode="External"/><Relationship Id="rId163" Type="http://schemas.openxmlformats.org/officeDocument/2006/relationships/image" Target="https://www2.bancobrasil.com.br/aapf/imagens/cartao/fatura/ourocard_barraLaranja.gif" TargetMode="External"/><Relationship Id="rId184" Type="http://schemas.openxmlformats.org/officeDocument/2006/relationships/image" Target="https://www2.bancobrasil.com.br/aapf/imagens/cartao/fatura/ourocard_setaAzul.gif" TargetMode="External"/><Relationship Id="rId219" Type="http://schemas.openxmlformats.org/officeDocument/2006/relationships/image" Target="https://www2.bancobrasil.com.br/aapf/imagens/cartao/fatura/ourocard_linhaAzul.gif" TargetMode="External"/><Relationship Id="rId370" Type="http://schemas.openxmlformats.org/officeDocument/2006/relationships/image" Target="https://www2.bancobrasil.com.br/aapf/imagens/cartao/fatura/ourocard_barraAzul.gif" TargetMode="External"/><Relationship Id="rId391" Type="http://schemas.openxmlformats.org/officeDocument/2006/relationships/image" Target="https://www2.bancobrasil.com.br/aapf/imagens/cartao/fatura/ourocard_barraLaranja.gif" TargetMode="External"/><Relationship Id="rId405" Type="http://schemas.openxmlformats.org/officeDocument/2006/relationships/image" Target="https://www2.bancobrasil.com.br/aapf/imagens/cartao/fatura/ourocard_barraAzul.gif" TargetMode="External"/><Relationship Id="rId426" Type="http://schemas.openxmlformats.org/officeDocument/2006/relationships/image" Target="https://www2.bancobrasil.com.br/aapf/imagens/cartao/fatura/ourocard_linhaAzul.gif" TargetMode="External"/><Relationship Id="rId230" Type="http://schemas.openxmlformats.org/officeDocument/2006/relationships/image" Target="https://www2.bancobrasil.com.br/aapf/imagens/cartao/fatura/ourocard_barraAzul.gif" TargetMode="External"/><Relationship Id="rId251" Type="http://schemas.openxmlformats.org/officeDocument/2006/relationships/image" Target="https://www2.bancobrasil.com.br/aapf/imagens/cartao/fatura/ourocard_barraAzul.gif" TargetMode="External"/><Relationship Id="rId25" Type="http://schemas.openxmlformats.org/officeDocument/2006/relationships/image" Target="https://www2.bancobrasil.com.br/aapf/imagens/cartao/fatura/ourocard_barraAzul.gif" TargetMode="External"/><Relationship Id="rId46" Type="http://schemas.openxmlformats.org/officeDocument/2006/relationships/image" Target="https://www2.bancobrasil.com.br/aapf/imagens/cartao/fatura/ourocard_barraAzul.gif" TargetMode="External"/><Relationship Id="rId67" Type="http://schemas.openxmlformats.org/officeDocument/2006/relationships/image" Target="https://www2.bancobrasil.com.br/aapf/imagens/cartao/fatura/ourocard_barraLaranja.gif" TargetMode="External"/><Relationship Id="rId272" Type="http://schemas.openxmlformats.org/officeDocument/2006/relationships/image" Target="https://www2.bancobrasil.com.br/aapf/imagens/cartao/fatura/ourocard_barraAzul.gif" TargetMode="External"/><Relationship Id="rId293" Type="http://schemas.openxmlformats.org/officeDocument/2006/relationships/image" Target="https://www2.bancobrasil.com.br/aapf/imagens/cartao/fatura/ourocard_barraLaranja.gif" TargetMode="External"/><Relationship Id="rId307" Type="http://schemas.openxmlformats.org/officeDocument/2006/relationships/image" Target="https://www2.bancobrasil.com.br/aapf/imagens/cartao/fatura/ourocard_barraAzul.gif" TargetMode="External"/><Relationship Id="rId328" Type="http://schemas.openxmlformats.org/officeDocument/2006/relationships/image" Target="https://www2.bancobrasil.com.br/aapf/imagens/cartao/fatura/ourocard_barraLaranja.gif" TargetMode="External"/><Relationship Id="rId349" Type="http://schemas.openxmlformats.org/officeDocument/2006/relationships/image" Target="https://www2.bancobrasil.com.br/aapf/imagens/cartao/fatura/ourocard_barraAzul.gif" TargetMode="External"/><Relationship Id="rId88" Type="http://schemas.openxmlformats.org/officeDocument/2006/relationships/image" Target="https://www2.bancobrasil.com.br/aapf/imagens/cartao/fatura/ourocard_barraAzul.gif" TargetMode="External"/><Relationship Id="rId111" Type="http://schemas.openxmlformats.org/officeDocument/2006/relationships/image" Target="https://www2.bancobrasil.com.br/aapf/imagens/cartao/fatura/ourocard_barraAzul.gif" TargetMode="External"/><Relationship Id="rId132" Type="http://schemas.openxmlformats.org/officeDocument/2006/relationships/image" Target="https://www2.bancobrasil.com.br/aapf/imagens/cartao/fatura/ourocard_barraLaranja.gif" TargetMode="External"/><Relationship Id="rId153" Type="http://schemas.openxmlformats.org/officeDocument/2006/relationships/image" Target="https://www2.bancobrasil.com.br/aapf/imagens/cartao/fatura/ourocard_linhaAzul.gif" TargetMode="External"/><Relationship Id="rId174" Type="http://schemas.openxmlformats.org/officeDocument/2006/relationships/image" Target="https://www2.bancobrasil.com.br/aapf/imagens/cartao/fatura/ourocard_barraLaranja.gif" TargetMode="External"/><Relationship Id="rId195" Type="http://schemas.openxmlformats.org/officeDocument/2006/relationships/image" Target="https://www2.bancobrasil.com.br/aapf/imagens/cartao/fatura/ourocard_sinal_soma.gif" TargetMode="External"/><Relationship Id="rId209" Type="http://schemas.openxmlformats.org/officeDocument/2006/relationships/image" Target="https://www2.bancobrasil.com.br/aapf/imagens/cartao/fatura/ourocard_barraAzul.gif" TargetMode="External"/><Relationship Id="rId360" Type="http://schemas.openxmlformats.org/officeDocument/2006/relationships/image" Target="https://www2.bancobrasil.com.br/aapf/imagens/cartao/fatura/ourocard_barraAzul.gif" TargetMode="External"/><Relationship Id="rId381" Type="http://schemas.openxmlformats.org/officeDocument/2006/relationships/image" Target="https://www2.bancobrasil.com.br/aapf/imagens/cartao/fatura/ourocard_barraLaranja.gif" TargetMode="External"/><Relationship Id="rId416" Type="http://schemas.openxmlformats.org/officeDocument/2006/relationships/image" Target="https://www2.bancobrasil.com.br/aapf/imagens/cartao/fatura/ourocard_sinal_subtracao.gif" TargetMode="External"/><Relationship Id="rId220" Type="http://schemas.openxmlformats.org/officeDocument/2006/relationships/image" Target="https://www2.bancobrasil.com.br/aapf/imagens/cartao/fatura/ourocard_linhaAzul.gif" TargetMode="External"/><Relationship Id="rId241" Type="http://schemas.openxmlformats.org/officeDocument/2006/relationships/image" Target="https://www2.bancobrasil.com.br/aapf/imagens/cartao/fatura/ourocard_setaAzul.gif" TargetMode="External"/><Relationship Id="rId15" Type="http://schemas.openxmlformats.org/officeDocument/2006/relationships/image" Target="media/image4.png"/><Relationship Id="rId36" Type="http://schemas.openxmlformats.org/officeDocument/2006/relationships/image" Target="https://www2.bancobrasil.com.br/aapf/imagens/cartao/fatura/ourocard_barraAzul.gif" TargetMode="External"/><Relationship Id="rId57" Type="http://schemas.openxmlformats.org/officeDocument/2006/relationships/image" Target="https://www2.bancobrasil.com.br/aapf/imagens/cartao/fatura/ourocard_barraLaranja.gif" TargetMode="External"/><Relationship Id="rId262" Type="http://schemas.openxmlformats.org/officeDocument/2006/relationships/image" Target="https://www2.bancobrasil.com.br/aapf/imagens/cartao/fatura/ourocard_barraAzul.gif" TargetMode="External"/><Relationship Id="rId283" Type="http://schemas.openxmlformats.org/officeDocument/2006/relationships/image" Target="https://www2.bancobrasil.com.br/aapf/imagens/cartao/fatura/ourocard_barraLaranja.gif" TargetMode="External"/><Relationship Id="rId318" Type="http://schemas.openxmlformats.org/officeDocument/2006/relationships/image" Target="https://www2.bancobrasil.com.br/aapf/imagens/cartao/fatura/ourocard_barraLaranja.gif" TargetMode="External"/><Relationship Id="rId339" Type="http://schemas.openxmlformats.org/officeDocument/2006/relationships/image" Target="https://www2.bancobrasil.com.br/aapf/imagens/cartao/fatura/ourocard_barraAzul.gif" TargetMode="External"/><Relationship Id="rId78" Type="http://schemas.openxmlformats.org/officeDocument/2006/relationships/image" Target="https://www2.bancobrasil.com.br/aapf/imagens/cartao/fatura/ourocard_barraAzul.gif" TargetMode="External"/><Relationship Id="rId99" Type="http://schemas.openxmlformats.org/officeDocument/2006/relationships/image" Target="https://www2.bancobrasil.com.br/aapf/imagens/cartao/fatura/ourocard_barraAzul.gif" TargetMode="External"/><Relationship Id="rId101" Type="http://schemas.openxmlformats.org/officeDocument/2006/relationships/image" Target="https://www2.bancobrasil.com.br/aapf/imagens/cartao/fatura/ourocard_barraAzul.gif" TargetMode="External"/><Relationship Id="rId122" Type="http://schemas.openxmlformats.org/officeDocument/2006/relationships/image" Target="https://www2.bancobrasil.com.br/aapf/imagens/cartao/fatura/ourocard_barraLaranja.gif" TargetMode="External"/><Relationship Id="rId143" Type="http://schemas.openxmlformats.org/officeDocument/2006/relationships/image" Target="https://www2.bancobrasil.com.br/aapf/imagens/cartao/fatura/ourocard_barraAzul.gif" TargetMode="External"/><Relationship Id="rId164" Type="http://schemas.openxmlformats.org/officeDocument/2006/relationships/image" Target="https://www2.bancobrasil.com.br/aapf/imagens/cartao/fatura/ourocard_barraLaranja.gif" TargetMode="External"/><Relationship Id="rId185" Type="http://schemas.openxmlformats.org/officeDocument/2006/relationships/image" Target="https://www2.bancobrasil.com.br/aapf/imagens/cartao/fatura/ourocard_setaAmarela.gif" TargetMode="External"/><Relationship Id="rId350" Type="http://schemas.openxmlformats.org/officeDocument/2006/relationships/image" Target="https://www2.bancobrasil.com.br/aapf/imagens/cartao/fatura/ourocard_barraAzul.gif" TargetMode="External"/><Relationship Id="rId371" Type="http://schemas.openxmlformats.org/officeDocument/2006/relationships/image" Target="https://www2.bancobrasil.com.br/aapf/imagens/cartao/fatura/ourocard_barraAzul.gif" TargetMode="External"/><Relationship Id="rId406" Type="http://schemas.openxmlformats.org/officeDocument/2006/relationships/image" Target="https://www2.bancobrasil.com.br/aapf/imagens/cartao/fatura/ourocard_marcaBBmaior.jpg" TargetMode="External"/><Relationship Id="rId9" Type="http://schemas.openxmlformats.org/officeDocument/2006/relationships/image" Target="https://www2.bancobrasil.com.br/aapf/imagens/cartao/fatura/ourocard_setaAmarela.gif" TargetMode="External"/><Relationship Id="rId210" Type="http://schemas.openxmlformats.org/officeDocument/2006/relationships/image" Target="https://www2.bancobrasil.com.br/aapf/imagens/cartao/fatura/ourocard_barraAzul.gif" TargetMode="External"/><Relationship Id="rId392" Type="http://schemas.openxmlformats.org/officeDocument/2006/relationships/image" Target="https://www2.bancobrasil.com.br/aapf/imagens/cartao/fatura/ourocard_barraLaranja.gif" TargetMode="External"/><Relationship Id="rId427" Type="http://schemas.openxmlformats.org/officeDocument/2006/relationships/image" Target="https://www2.bancobrasil.com.br/aapf/imagens/cartao/fatura/ourocard_setaAmarela.gif" TargetMode="External"/><Relationship Id="rId26" Type="http://schemas.openxmlformats.org/officeDocument/2006/relationships/image" Target="https://www2.bancobrasil.com.br/aapf/imagens/cartao/fatura/ourocard_barraAzul.gif" TargetMode="External"/><Relationship Id="rId231" Type="http://schemas.openxmlformats.org/officeDocument/2006/relationships/image" Target="https://www2.bancobrasil.com.br/aapf/imagens/cartao/fatura/ourocard_barraAzul.gif" TargetMode="External"/><Relationship Id="rId252" Type="http://schemas.openxmlformats.org/officeDocument/2006/relationships/image" Target="https://www2.bancobrasil.com.br/aapf/imagens/cartao/fatura/ourocard_barraAzul.gif" TargetMode="External"/><Relationship Id="rId273" Type="http://schemas.openxmlformats.org/officeDocument/2006/relationships/image" Target="https://www2.bancobrasil.com.br/aapf/imagens/cartao/fatura/ourocard_barraLaranja.gif" TargetMode="External"/><Relationship Id="rId294" Type="http://schemas.openxmlformats.org/officeDocument/2006/relationships/image" Target="https://www2.bancobrasil.com.br/aapf/imagens/cartao/fatura/ourocard_barraAzul.gif" TargetMode="External"/><Relationship Id="rId308" Type="http://schemas.openxmlformats.org/officeDocument/2006/relationships/image" Target="https://www2.bancobrasil.com.br/aapf/imagens/cartao/fatura/ourocard_barraLaranja.gif" TargetMode="External"/><Relationship Id="rId329" Type="http://schemas.openxmlformats.org/officeDocument/2006/relationships/image" Target="https://www2.bancobrasil.com.br/aapf/imagens/cartao/fatura/ourocard_barraAzul.gif" TargetMode="External"/><Relationship Id="rId47" Type="http://schemas.openxmlformats.org/officeDocument/2006/relationships/image" Target="https://www2.bancobrasil.com.br/aapf/imagens/cartao/fatura/ourocard_barraLaranja.gif" TargetMode="External"/><Relationship Id="rId68" Type="http://schemas.openxmlformats.org/officeDocument/2006/relationships/image" Target="https://www2.bancobrasil.com.br/aapf/imagens/cartao/fatura/ourocard_barraAzul.gif" TargetMode="External"/><Relationship Id="rId89" Type="http://schemas.openxmlformats.org/officeDocument/2006/relationships/image" Target="https://www2.bancobrasil.com.br/aapf/imagens/cartao/fatura/ourocard_barraAzul.gif" TargetMode="External"/><Relationship Id="rId112" Type="http://schemas.openxmlformats.org/officeDocument/2006/relationships/image" Target="https://www2.bancobrasil.com.br/aapf/imagens/cartao/fatura/ourocard_barraLaranja.gif" TargetMode="External"/><Relationship Id="rId133" Type="http://schemas.openxmlformats.org/officeDocument/2006/relationships/image" Target="https://www2.bancobrasil.com.br/aapf/imagens/cartao/fatura/ourocard_barraAzul.gif" TargetMode="External"/><Relationship Id="rId154" Type="http://schemas.openxmlformats.org/officeDocument/2006/relationships/image" Target="https://www2.bancobrasil.com.br/aapf/imagens/cartao/fatura/ourocard_barraLaranja.gif" TargetMode="External"/><Relationship Id="rId175" Type="http://schemas.openxmlformats.org/officeDocument/2006/relationships/image" Target="https://www2.bancobrasil.com.br/aapf/imagens/cartao/fatura/ourocard_barraLaranja.gif" TargetMode="External"/><Relationship Id="rId340" Type="http://schemas.openxmlformats.org/officeDocument/2006/relationships/image" Target="https://www2.bancobrasil.com.br/aapf/imagens/cartao/fatura/ourocard_barraAzul.gif" TargetMode="External"/><Relationship Id="rId361" Type="http://schemas.openxmlformats.org/officeDocument/2006/relationships/image" Target="https://www2.bancobrasil.com.br/aapf/imagens/cartao/fatura/ourocard_barraAzul.gif" TargetMode="External"/><Relationship Id="rId196" Type="http://schemas.openxmlformats.org/officeDocument/2006/relationships/image" Target="media/image10.png"/><Relationship Id="rId200" Type="http://schemas.openxmlformats.org/officeDocument/2006/relationships/image" Target="https://www2.bancobrasil.com.br/aapf/imagens/cartao/fatura/ourocard_linhaAzul.gif" TargetMode="External"/><Relationship Id="rId382" Type="http://schemas.openxmlformats.org/officeDocument/2006/relationships/image" Target="https://www2.bancobrasil.com.br/aapf/imagens/cartao/fatura/ourocard_barraLaranja.gif" TargetMode="External"/><Relationship Id="rId417" Type="http://schemas.openxmlformats.org/officeDocument/2006/relationships/image" Target="https://www2.bancobrasil.com.br/aapf/imagens/cartao/fatura/ourocard_sinal_soma.gif" TargetMode="External"/><Relationship Id="rId16" Type="http://schemas.openxmlformats.org/officeDocument/2006/relationships/image" Target="https://www2.bancobrasil.com.br/aapf/imagens/cartao/fatura/ourocard_barraLaranja.gif" TargetMode="External"/><Relationship Id="rId221" Type="http://schemas.openxmlformats.org/officeDocument/2006/relationships/image" Target="https://www2.bancobrasil.com.br/aapf/imagens/cartao/fatura/ourocard_linhaAzul.gif" TargetMode="External"/><Relationship Id="rId242" Type="http://schemas.openxmlformats.org/officeDocument/2006/relationships/image" Target="https://www2.bancobrasil.com.br/aapf/imagens/cartao/fatura/ourocard_setaAmarela.gif" TargetMode="External"/><Relationship Id="rId263" Type="http://schemas.openxmlformats.org/officeDocument/2006/relationships/image" Target="https://www2.bancobrasil.com.br/aapf/imagens/cartao/fatura/ourocard_barraLaranja.gif" TargetMode="External"/><Relationship Id="rId284" Type="http://schemas.openxmlformats.org/officeDocument/2006/relationships/image" Target="https://www2.bancobrasil.com.br/aapf/imagens/cartao/fatura/ourocard_barraAzul.gif" TargetMode="External"/><Relationship Id="rId319" Type="http://schemas.openxmlformats.org/officeDocument/2006/relationships/image" Target="https://www2.bancobrasil.com.br/aapf/imagens/cartao/fatura/ourocard_barraAzul.gif" TargetMode="External"/><Relationship Id="rId37" Type="http://schemas.openxmlformats.org/officeDocument/2006/relationships/image" Target="https://www2.bancobrasil.com.br/aapf/imagens/cartao/fatura/ourocard_barraLaranja.gif" TargetMode="External"/><Relationship Id="rId58" Type="http://schemas.openxmlformats.org/officeDocument/2006/relationships/image" Target="https://www2.bancobrasil.com.br/aapf/imagens/cartao/fatura/ourocard_barraAzul.gif" TargetMode="External"/><Relationship Id="rId79" Type="http://schemas.openxmlformats.org/officeDocument/2006/relationships/image" Target="https://www2.bancobrasil.com.br/aapf/imagens/cartao/fatura/ourocard_barraAzul.gif" TargetMode="External"/><Relationship Id="rId102" Type="http://schemas.openxmlformats.org/officeDocument/2006/relationships/image" Target="https://www2.bancobrasil.com.br/aapf/imagens/cartao/fatura/ourocard_barraLaranja.gif" TargetMode="External"/><Relationship Id="rId123" Type="http://schemas.openxmlformats.org/officeDocument/2006/relationships/image" Target="https://www2.bancobrasil.com.br/aapf/imagens/cartao/fatura/ourocard_barraAzul.gif" TargetMode="External"/><Relationship Id="rId144" Type="http://schemas.openxmlformats.org/officeDocument/2006/relationships/image" Target="https://www2.bancobrasil.com.br/aapf/imagens/cartao/fatura/ourocard_barraAzul.gif" TargetMode="External"/><Relationship Id="rId330" Type="http://schemas.openxmlformats.org/officeDocument/2006/relationships/image" Target="https://www2.bancobrasil.com.br/aapf/imagens/cartao/fatura/ourocard_barraAzul.gif" TargetMode="External"/><Relationship Id="rId90" Type="http://schemas.openxmlformats.org/officeDocument/2006/relationships/image" Target="https://www2.bancobrasil.com.br/aapf/imagens/cartao/fatura/ourocard_barraAzul.gif" TargetMode="External"/><Relationship Id="rId165" Type="http://schemas.openxmlformats.org/officeDocument/2006/relationships/image" Target="https://www2.bancobrasil.com.br/aapf/imagens/cartao/fatura/ourocard_barraLaranja.gif" TargetMode="External"/><Relationship Id="rId186" Type="http://schemas.openxmlformats.org/officeDocument/2006/relationships/image" Target="https://www2.bancobrasil.com.br/aapf/imagens/cartao/fatura/ourocard_barraLaranja.gif" TargetMode="External"/><Relationship Id="rId351" Type="http://schemas.openxmlformats.org/officeDocument/2006/relationships/image" Target="https://www2.bancobrasil.com.br/aapf/imagens/cartao/fatura/ourocard_barraAzul.gif" TargetMode="External"/><Relationship Id="rId372" Type="http://schemas.openxmlformats.org/officeDocument/2006/relationships/image" Target="https://www2.bancobrasil.com.br/aapf/imagens/cartao/fatura/ourocard_barraAzul.gif" TargetMode="External"/><Relationship Id="rId393" Type="http://schemas.openxmlformats.org/officeDocument/2006/relationships/image" Target="https://www2.bancobrasil.com.br/aapf/imagens/cartao/fatura/ourocard_linhaAzul.gif" TargetMode="External"/><Relationship Id="rId407" Type="http://schemas.openxmlformats.org/officeDocument/2006/relationships/image" Target="https://www2.bancobrasil.com.br/aapf/imagens/cartao/fatura/ourocard_setaAzul.gif" TargetMode="External"/><Relationship Id="rId428" Type="http://schemas.openxmlformats.org/officeDocument/2006/relationships/image" Target="https://www2.bancobrasil.com.br/aapf/imagens/cartao/fatura/ourocard_barraLaranja.gif" TargetMode="External"/><Relationship Id="rId211" Type="http://schemas.openxmlformats.org/officeDocument/2006/relationships/image" Target="https://www2.bancobrasil.com.br/aapf/imagens/cartao/fatura/ourocard_barraAzul.gif" TargetMode="External"/><Relationship Id="rId232" Type="http://schemas.openxmlformats.org/officeDocument/2006/relationships/image" Target="https://www2.bancobrasil.com.br/aapf/imagens/cartao/fatura/ourocard_barraAzul.gif" TargetMode="External"/><Relationship Id="rId253" Type="http://schemas.openxmlformats.org/officeDocument/2006/relationships/image" Target="https://www2.bancobrasil.com.br/aapf/imagens/cartao/fatura/ourocard_barraLaranja.gif" TargetMode="External"/><Relationship Id="rId274" Type="http://schemas.openxmlformats.org/officeDocument/2006/relationships/image" Target="https://www2.bancobrasil.com.br/aapf/imagens/cartao/fatura/ourocard_barraAzul.gif" TargetMode="External"/><Relationship Id="rId295" Type="http://schemas.openxmlformats.org/officeDocument/2006/relationships/image" Target="https://www2.bancobrasil.com.br/aapf/imagens/cartao/fatura/ourocard_barraAzul.gif" TargetMode="External"/><Relationship Id="rId309" Type="http://schemas.openxmlformats.org/officeDocument/2006/relationships/image" Target="https://www2.bancobrasil.com.br/aapf/imagens/cartao/fatura/ourocard_barraAzul.gif" TargetMode="External"/><Relationship Id="rId27" Type="http://schemas.openxmlformats.org/officeDocument/2006/relationships/image" Target="https://www2.bancobrasil.com.br/aapf/imagens/cartao/fatura/ourocard_barraLaranja.gif" TargetMode="External"/><Relationship Id="rId48" Type="http://schemas.openxmlformats.org/officeDocument/2006/relationships/image" Target="https://www2.bancobrasil.com.br/aapf/imagens/cartao/fatura/ourocard_barraAzul.gif" TargetMode="External"/><Relationship Id="rId69" Type="http://schemas.openxmlformats.org/officeDocument/2006/relationships/image" Target="https://www2.bancobrasil.com.br/aapf/imagens/cartao/fatura/ourocard_barraAzul.gif" TargetMode="External"/><Relationship Id="rId113" Type="http://schemas.openxmlformats.org/officeDocument/2006/relationships/image" Target="https://www2.bancobrasil.com.br/aapf/imagens/cartao/fatura/ourocard_barraAzul.gif" TargetMode="External"/><Relationship Id="rId134" Type="http://schemas.openxmlformats.org/officeDocument/2006/relationships/image" Target="https://www2.bancobrasil.com.br/aapf/imagens/cartao/fatura/ourocard_barraAzul.gif" TargetMode="External"/><Relationship Id="rId320" Type="http://schemas.openxmlformats.org/officeDocument/2006/relationships/image" Target="https://www2.bancobrasil.com.br/aapf/imagens/cartao/fatura/ourocard_barraAzul.gif" TargetMode="External"/><Relationship Id="rId80" Type="http://schemas.openxmlformats.org/officeDocument/2006/relationships/image" Target="https://www2.bancobrasil.com.br/aapf/imagens/cartao/fatura/ourocard_barraAzul.gif" TargetMode="External"/><Relationship Id="rId155" Type="http://schemas.openxmlformats.org/officeDocument/2006/relationships/image" Target="https://www2.bancobrasil.com.br/aapf/imagens/cartao/fatura/ourocard_barraLaranja.gif" TargetMode="External"/><Relationship Id="rId176" Type="http://schemas.openxmlformats.org/officeDocument/2006/relationships/image" Target="https://www2.bancobrasil.com.br/aapf/imagens/cartao/fatura/ourocard_barraLaranja.gif" TargetMode="External"/><Relationship Id="rId197" Type="http://schemas.openxmlformats.org/officeDocument/2006/relationships/image" Target="https://www2.bancobrasil.com.br/aapf/imagens/cartao/fatura/ourocard_sinal_igualdade.gif" TargetMode="External"/><Relationship Id="rId341" Type="http://schemas.openxmlformats.org/officeDocument/2006/relationships/image" Target="https://www2.bancobrasil.com.br/aapf/imagens/cartao/fatura/ourocard_barraAzul.gif" TargetMode="External"/><Relationship Id="rId362" Type="http://schemas.openxmlformats.org/officeDocument/2006/relationships/image" Target="https://www2.bancobrasil.com.br/aapf/imagens/cartao/fatura/ourocard_barraAzul.gif" TargetMode="External"/><Relationship Id="rId383" Type="http://schemas.openxmlformats.org/officeDocument/2006/relationships/image" Target="https://www2.bancobrasil.com.br/aapf/imagens/cartao/fatura/ourocard_barraLaranja.gif" TargetMode="External"/><Relationship Id="rId418" Type="http://schemas.openxmlformats.org/officeDocument/2006/relationships/image" Target="https://www2.bancobrasil.com.br/aapf/imagens/cartao/fatura/ourocard_sinal_igualdade.gif" TargetMode="External"/><Relationship Id="rId201" Type="http://schemas.openxmlformats.org/officeDocument/2006/relationships/image" Target="https://www2.bancobrasil.com.br/aapf/imagens/cartao/fatura/ourocard_linhaAzul.gif" TargetMode="External"/><Relationship Id="rId222" Type="http://schemas.openxmlformats.org/officeDocument/2006/relationships/image" Target="https://www2.bancobrasil.com.br/aapf/imagens/cartao/fatura/ourocard_linhaAzul.gif" TargetMode="External"/><Relationship Id="rId243" Type="http://schemas.openxmlformats.org/officeDocument/2006/relationships/image" Target="https://www2.bancobrasil.com.br/aapf/imagens/cartao/fatura/ourocard_barraLaranja.gif" TargetMode="External"/><Relationship Id="rId264" Type="http://schemas.openxmlformats.org/officeDocument/2006/relationships/image" Target="https://www2.bancobrasil.com.br/aapf/imagens/cartao/fatura/ourocard_barraAzul.gif" TargetMode="External"/><Relationship Id="rId285" Type="http://schemas.openxmlformats.org/officeDocument/2006/relationships/image" Target="https://www2.bancobrasil.com.br/aapf/imagens/cartao/fatura/ourocard_barraAzul.gif" TargetMode="External"/><Relationship Id="rId17" Type="http://schemas.openxmlformats.org/officeDocument/2006/relationships/image" Target="media/image5.png"/><Relationship Id="rId38" Type="http://schemas.openxmlformats.org/officeDocument/2006/relationships/image" Target="https://www2.bancobrasil.com.br/aapf/imagens/cartao/fatura/ourocard_barraAzul.gif" TargetMode="External"/><Relationship Id="rId59" Type="http://schemas.openxmlformats.org/officeDocument/2006/relationships/image" Target="https://www2.bancobrasil.com.br/aapf/imagens/cartao/fatura/ourocard_barraAzul.gif" TargetMode="External"/><Relationship Id="rId103" Type="http://schemas.openxmlformats.org/officeDocument/2006/relationships/image" Target="https://www2.bancobrasil.com.br/aapf/imagens/cartao/fatura/ourocard_barraAzul.gif" TargetMode="External"/><Relationship Id="rId124" Type="http://schemas.openxmlformats.org/officeDocument/2006/relationships/image" Target="https://www2.bancobrasil.com.br/aapf/imagens/cartao/fatura/ourocard_barraAzul.gif" TargetMode="External"/><Relationship Id="rId310" Type="http://schemas.openxmlformats.org/officeDocument/2006/relationships/image" Target="https://www2.bancobrasil.com.br/aapf/imagens/cartao/fatura/ourocard_barraAzul.gif" TargetMode="External"/><Relationship Id="rId70" Type="http://schemas.openxmlformats.org/officeDocument/2006/relationships/image" Target="https://www2.bancobrasil.com.br/aapf/imagens/cartao/fatura/ourocard_barraAzul.gif" TargetMode="External"/><Relationship Id="rId91" Type="http://schemas.openxmlformats.org/officeDocument/2006/relationships/image" Target="https://www2.bancobrasil.com.br/aapf/imagens/cartao/fatura/ourocard_barraAzul.gif" TargetMode="External"/><Relationship Id="rId145" Type="http://schemas.openxmlformats.org/officeDocument/2006/relationships/image" Target="https://www2.bancobrasil.com.br/aapf/imagens/cartao/fatura/ourocard_barraAzul.gif" TargetMode="External"/><Relationship Id="rId166" Type="http://schemas.openxmlformats.org/officeDocument/2006/relationships/image" Target="https://www2.bancobrasil.com.br/aapf/imagens/cartao/fatura/ourocard_barraLaranja.gif" TargetMode="External"/><Relationship Id="rId187" Type="http://schemas.openxmlformats.org/officeDocument/2006/relationships/image" Target="https://www2.bancobrasil.com.br/aapf/imagens/cartao/fatura/ourocard_barraAzul.gif" TargetMode="External"/><Relationship Id="rId331" Type="http://schemas.openxmlformats.org/officeDocument/2006/relationships/image" Target="https://www2.bancobrasil.com.br/aapf/imagens/cartao/fatura/ourocard_barraAzul.gif" TargetMode="External"/><Relationship Id="rId352" Type="http://schemas.openxmlformats.org/officeDocument/2006/relationships/image" Target="https://www2.bancobrasil.com.br/aapf/imagens/cartao/fatura/ourocard_barraAzul.gif" TargetMode="External"/><Relationship Id="rId373" Type="http://schemas.openxmlformats.org/officeDocument/2006/relationships/image" Target="https://www2.bancobrasil.com.br/aapf/imagens/cartao/fatura/ourocard_barraLaranja.gif" TargetMode="External"/><Relationship Id="rId394" Type="http://schemas.openxmlformats.org/officeDocument/2006/relationships/image" Target="https://www2.bancobrasil.com.br/aapf/imagens/cartao/fatura/ourocard_barraLaranja.gif" TargetMode="External"/><Relationship Id="rId408" Type="http://schemas.openxmlformats.org/officeDocument/2006/relationships/image" Target="https://www2.bancobrasil.com.br/aapf/imagens/cartao/fatura/ourocard_setaAzul.gif" TargetMode="External"/><Relationship Id="rId429" Type="http://schemas.openxmlformats.org/officeDocument/2006/relationships/image" Target="https://www2.bancobrasil.com.br/aapf/imagens/cartao/fatura/ourocard_barraAzul.gif" TargetMode="External"/><Relationship Id="rId1" Type="http://schemas.openxmlformats.org/officeDocument/2006/relationships/styles" Target="styles.xml"/><Relationship Id="rId212" Type="http://schemas.openxmlformats.org/officeDocument/2006/relationships/image" Target="https://www2.bancobrasil.com.br/aapf/imagens/cartao/fatura/ourocard_barraAzul.gif" TargetMode="External"/><Relationship Id="rId233" Type="http://schemas.openxmlformats.org/officeDocument/2006/relationships/image" Target="https://www2.bancobrasil.com.br/aapf/imagens/cartao/fatura/ourocard_barraAzul.gif" TargetMode="External"/><Relationship Id="rId254" Type="http://schemas.openxmlformats.org/officeDocument/2006/relationships/image" Target="https://www2.bancobrasil.com.br/aapf/imagens/cartao/fatura/ourocard_barraAzul.gif" TargetMode="External"/><Relationship Id="rId28" Type="http://schemas.openxmlformats.org/officeDocument/2006/relationships/image" Target="https://www2.bancobrasil.com.br/aapf/imagens/cartao/fatura/ourocard_barraAzul.gif" TargetMode="External"/><Relationship Id="rId49" Type="http://schemas.openxmlformats.org/officeDocument/2006/relationships/image" Target="https://www2.bancobrasil.com.br/aapf/imagens/cartao/fatura/ourocard_barraAzul.gif" TargetMode="External"/><Relationship Id="rId114" Type="http://schemas.openxmlformats.org/officeDocument/2006/relationships/image" Target="https://www2.bancobrasil.com.br/aapf/imagens/cartao/fatura/ourocard_barraAzul.gif" TargetMode="External"/><Relationship Id="rId275" Type="http://schemas.openxmlformats.org/officeDocument/2006/relationships/image" Target="https://www2.bancobrasil.com.br/aapf/imagens/cartao/fatura/ourocard_barraAzul.gif" TargetMode="External"/><Relationship Id="rId296" Type="http://schemas.openxmlformats.org/officeDocument/2006/relationships/image" Target="https://www2.bancobrasil.com.br/aapf/imagens/cartao/fatura/ourocard_barraAzul.gif" TargetMode="External"/><Relationship Id="rId300" Type="http://schemas.openxmlformats.org/officeDocument/2006/relationships/image" Target="https://www2.bancobrasil.com.br/aapf/imagens/cartao/fatura/ourocard_barraAzul.gif" TargetMode="External"/><Relationship Id="rId60" Type="http://schemas.openxmlformats.org/officeDocument/2006/relationships/image" Target="https://www2.bancobrasil.com.br/aapf/imagens/cartao/fatura/ourocard_barraAzul.gif" TargetMode="External"/><Relationship Id="rId81" Type="http://schemas.openxmlformats.org/officeDocument/2006/relationships/image" Target="https://www2.bancobrasil.com.br/aapf/imagens/cartao/fatura/ourocard_barraAzul.gif" TargetMode="External"/><Relationship Id="rId135" Type="http://schemas.openxmlformats.org/officeDocument/2006/relationships/image" Target="https://www2.bancobrasil.com.br/aapf/imagens/cartao/fatura/ourocard_barraAzul.gif" TargetMode="External"/><Relationship Id="rId156" Type="http://schemas.openxmlformats.org/officeDocument/2006/relationships/image" Target="https://www2.bancobrasil.com.br/aapf/imagens/cartao/fatura/ourocard_barraLaranja.gif" TargetMode="External"/><Relationship Id="rId177" Type="http://schemas.openxmlformats.org/officeDocument/2006/relationships/image" Target="https://www2.bancobrasil.com.br/aapf/imagens/cartao/fatura/ourocard_barraLaranja.gif" TargetMode="External"/><Relationship Id="rId198" Type="http://schemas.openxmlformats.org/officeDocument/2006/relationships/image" Target="https://www2.bancobrasil.com.br/aapf/imagens/cartao/fatura/ourocard_sinal_subtracao.gif" TargetMode="External"/><Relationship Id="rId321" Type="http://schemas.openxmlformats.org/officeDocument/2006/relationships/image" Target="https://www2.bancobrasil.com.br/aapf/imagens/cartao/fatura/ourocard_barraAzul.gif" TargetMode="External"/><Relationship Id="rId342" Type="http://schemas.openxmlformats.org/officeDocument/2006/relationships/image" Target="https://www2.bancobrasil.com.br/aapf/imagens/cartao/fatura/ourocard_barraAzul.gif" TargetMode="External"/><Relationship Id="rId363" Type="http://schemas.openxmlformats.org/officeDocument/2006/relationships/image" Target="https://www2.bancobrasil.com.br/aapf/imagens/cartao/fatura/ourocard_barraLaranja.gif" TargetMode="External"/><Relationship Id="rId384" Type="http://schemas.openxmlformats.org/officeDocument/2006/relationships/image" Target="https://www2.bancobrasil.com.br/aapf/imagens/cartao/fatura/ourocard_barraLaranja.gif" TargetMode="External"/><Relationship Id="rId419" Type="http://schemas.openxmlformats.org/officeDocument/2006/relationships/image" Target="https://www2.bancobrasil.com.br/aapf/imagens/cartao/fatura/ourocard_sinal_subtracao.gif" TargetMode="External"/><Relationship Id="rId202" Type="http://schemas.openxmlformats.org/officeDocument/2006/relationships/image" Target="https://www2.bancobrasil.com.br/aapf/imagens/cartao/fatura/ourocard_linhaAzul.gif" TargetMode="External"/><Relationship Id="rId223" Type="http://schemas.openxmlformats.org/officeDocument/2006/relationships/image" Target="https://www2.bancobrasil.com.br/aapf/imagens/cartao/fatura/ourocard_linhaAzul.gif" TargetMode="External"/><Relationship Id="rId244" Type="http://schemas.openxmlformats.org/officeDocument/2006/relationships/image" Target="https://www2.bancobrasil.com.br/aapf/imagens/cartao/fatura/ourocard_barraAzul.gif" TargetMode="External"/><Relationship Id="rId430" Type="http://schemas.openxmlformats.org/officeDocument/2006/relationships/image" Target="https://www2.bancobrasil.com.br/aapf/imagens/cartao/fatura/ourocard_barraAzul.gif" TargetMode="External"/><Relationship Id="rId18" Type="http://schemas.openxmlformats.org/officeDocument/2006/relationships/image" Target="https://www2.bancobrasil.com.br/aapf/imagens/cartao/fatura/ourocard_barraAzul.gif" TargetMode="External"/><Relationship Id="rId39" Type="http://schemas.openxmlformats.org/officeDocument/2006/relationships/image" Target="https://www2.bancobrasil.com.br/aapf/imagens/cartao/fatura/ourocard_barraAzul.gif" TargetMode="External"/><Relationship Id="rId265" Type="http://schemas.openxmlformats.org/officeDocument/2006/relationships/image" Target="https://www2.bancobrasil.com.br/aapf/imagens/cartao/fatura/ourocard_barraAzul.gif" TargetMode="External"/><Relationship Id="rId286" Type="http://schemas.openxmlformats.org/officeDocument/2006/relationships/image" Target="https://www2.bancobrasil.com.br/aapf/imagens/cartao/fatura/ourocard_barraAzul.gif" TargetMode="External"/><Relationship Id="rId50" Type="http://schemas.openxmlformats.org/officeDocument/2006/relationships/image" Target="https://www2.bancobrasil.com.br/aapf/imagens/cartao/fatura/ourocard_barraAzul.gif" TargetMode="External"/><Relationship Id="rId104" Type="http://schemas.openxmlformats.org/officeDocument/2006/relationships/image" Target="https://www2.bancobrasil.com.br/aapf/imagens/cartao/fatura/ourocard_barraAzul.gif" TargetMode="External"/><Relationship Id="rId125" Type="http://schemas.openxmlformats.org/officeDocument/2006/relationships/image" Target="https://www2.bancobrasil.com.br/aapf/imagens/cartao/fatura/ourocard_barraAzul.gif" TargetMode="External"/><Relationship Id="rId146" Type="http://schemas.openxmlformats.org/officeDocument/2006/relationships/image" Target="https://www2.bancobrasil.com.br/aapf/imagens/cartao/fatura/ourocard_barraAzul.gif" TargetMode="External"/><Relationship Id="rId167" Type="http://schemas.openxmlformats.org/officeDocument/2006/relationships/image" Target="https://www2.bancobrasil.com.br/aapf/imagens/cartao/fatura/ourocard_barraLaranja.gif" TargetMode="External"/><Relationship Id="rId188" Type="http://schemas.openxmlformats.org/officeDocument/2006/relationships/image" Target="https://www2.bancobrasil.com.br/aapf/imagens/cartao/fatura/ourocard_barraAzul.gif" TargetMode="External"/><Relationship Id="rId311" Type="http://schemas.openxmlformats.org/officeDocument/2006/relationships/image" Target="https://www2.bancobrasil.com.br/aapf/imagens/cartao/fatura/ourocard_barraAzul.gif" TargetMode="External"/><Relationship Id="rId332" Type="http://schemas.openxmlformats.org/officeDocument/2006/relationships/image" Target="https://www2.bancobrasil.com.br/aapf/imagens/cartao/fatura/ourocard_barraAzul.gif" TargetMode="External"/><Relationship Id="rId353" Type="http://schemas.openxmlformats.org/officeDocument/2006/relationships/image" Target="https://www2.bancobrasil.com.br/aapf/imagens/cartao/fatura/ourocard_barraLaranja.gif" TargetMode="External"/><Relationship Id="rId374" Type="http://schemas.openxmlformats.org/officeDocument/2006/relationships/image" Target="https://www2.bancobrasil.com.br/aapf/imagens/cartao/fatura/ourocard_barraAzul.gif" TargetMode="External"/><Relationship Id="rId395" Type="http://schemas.openxmlformats.org/officeDocument/2006/relationships/image" Target="https://www2.bancobrasil.com.br/aapf/imagens/cartao/fatura/ourocard_barraLaranja.gif" TargetMode="External"/><Relationship Id="rId409" Type="http://schemas.openxmlformats.org/officeDocument/2006/relationships/image" Target="https://www2.bancobrasil.com.br/aapf/imagens/cartao/fatura/ourocard_setaAmarela.gif" TargetMode="External"/><Relationship Id="rId71" Type="http://schemas.openxmlformats.org/officeDocument/2006/relationships/image" Target="https://www2.bancobrasil.com.br/aapf/imagens/cartao/fatura/ourocard_barraAzul.gif" TargetMode="External"/><Relationship Id="rId92" Type="http://schemas.openxmlformats.org/officeDocument/2006/relationships/image" Target="https://www2.bancobrasil.com.br/aapf/imagens/cartao/fatura/ourocard_barraLaranja.gif" TargetMode="External"/><Relationship Id="rId213" Type="http://schemas.openxmlformats.org/officeDocument/2006/relationships/image" Target="https://www2.bancobrasil.com.br/aapf/imagens/cartao/fatura/ourocard_sinal_soma.gif" TargetMode="External"/><Relationship Id="rId234" Type="http://schemas.openxmlformats.org/officeDocument/2006/relationships/image" Target="https://www2.bancobrasil.com.br/aapf/imagens/cartao/fatura/ourocard_barraAzul.gif" TargetMode="External"/><Relationship Id="rId420" Type="http://schemas.openxmlformats.org/officeDocument/2006/relationships/image" Target="https://www2.bancobrasil.com.br/aapf/imagens/cartao/fatura/ourocard_sinal_igualdade.gif" TargetMode="External"/><Relationship Id="rId2" Type="http://schemas.openxmlformats.org/officeDocument/2006/relationships/settings" Target="settings.xml"/><Relationship Id="rId29" Type="http://schemas.openxmlformats.org/officeDocument/2006/relationships/image" Target="https://www2.bancobrasil.com.br/aapf/imagens/cartao/fatura/ourocard_barraAzul.gif" TargetMode="External"/><Relationship Id="rId255" Type="http://schemas.openxmlformats.org/officeDocument/2006/relationships/image" Target="https://www2.bancobrasil.com.br/aapf/imagens/cartao/fatura/ourocard_barraAzul.gif" TargetMode="External"/><Relationship Id="rId276" Type="http://schemas.openxmlformats.org/officeDocument/2006/relationships/image" Target="https://www2.bancobrasil.com.br/aapf/imagens/cartao/fatura/ourocard_barraAzul.gif" TargetMode="External"/><Relationship Id="rId297" Type="http://schemas.openxmlformats.org/officeDocument/2006/relationships/image" Target="https://www2.bancobrasil.com.br/aapf/imagens/cartao/fatura/ourocard_barraAzul.gif" TargetMode="External"/><Relationship Id="rId40" Type="http://schemas.openxmlformats.org/officeDocument/2006/relationships/image" Target="https://www2.bancobrasil.com.br/aapf/imagens/cartao/fatura/ourocard_barraAzul.gif" TargetMode="External"/><Relationship Id="rId115" Type="http://schemas.openxmlformats.org/officeDocument/2006/relationships/image" Target="https://www2.bancobrasil.com.br/aapf/imagens/cartao/fatura/ourocard_barraAzul.gif" TargetMode="External"/><Relationship Id="rId136" Type="http://schemas.openxmlformats.org/officeDocument/2006/relationships/image" Target="https://www2.bancobrasil.com.br/aapf/imagens/cartao/fatura/ourocard_barraAzul.gif" TargetMode="External"/><Relationship Id="rId157" Type="http://schemas.openxmlformats.org/officeDocument/2006/relationships/image" Target="https://www2.bancobrasil.com.br/aapf/imagens/cartao/fatura/ourocard_barraLaranja.gif" TargetMode="External"/><Relationship Id="rId178" Type="http://schemas.openxmlformats.org/officeDocument/2006/relationships/image" Target="https://www2.bancobrasil.com.br/aapf/imagens/cartao/fatura/ourocard_barraLaranja.gif" TargetMode="External"/><Relationship Id="rId301" Type="http://schemas.openxmlformats.org/officeDocument/2006/relationships/image" Target="https://www2.bancobrasil.com.br/aapf/imagens/cartao/fatura/ourocard_barraAzul.gif" TargetMode="External"/><Relationship Id="rId322" Type="http://schemas.openxmlformats.org/officeDocument/2006/relationships/image" Target="https://www2.bancobrasil.com.br/aapf/imagens/cartao/fatura/ourocard_barraAzul.gif" TargetMode="External"/><Relationship Id="rId343" Type="http://schemas.openxmlformats.org/officeDocument/2006/relationships/image" Target="https://www2.bancobrasil.com.br/aapf/imagens/cartao/fatura/ourocard_barraLaranja.gif" TargetMode="External"/><Relationship Id="rId364" Type="http://schemas.openxmlformats.org/officeDocument/2006/relationships/image" Target="https://www2.bancobrasil.com.br/aapf/imagens/cartao/fatura/ourocard_barraAzul.gif" TargetMode="External"/><Relationship Id="rId61" Type="http://schemas.openxmlformats.org/officeDocument/2006/relationships/image" Target="https://www2.bancobrasil.com.br/aapf/imagens/cartao/fatura/ourocard_barraAzul.gif" TargetMode="External"/><Relationship Id="rId82" Type="http://schemas.openxmlformats.org/officeDocument/2006/relationships/image" Target="https://www2.bancobrasil.com.br/aapf/imagens/cartao/fatura/ourocard_barraLaranja.gif" TargetMode="External"/><Relationship Id="rId199" Type="http://schemas.openxmlformats.org/officeDocument/2006/relationships/image" Target="https://www2.bancobrasil.com.br/aapf/imagens/cartao/fatura/ourocard_sinal_igualdade.gif" TargetMode="External"/><Relationship Id="rId203" Type="http://schemas.openxmlformats.org/officeDocument/2006/relationships/image" Target="https://www2.bancobrasil.com.br/aapf/imagens/cartao/fatura/ourocard_linhaAzul.gif" TargetMode="External"/><Relationship Id="rId385" Type="http://schemas.openxmlformats.org/officeDocument/2006/relationships/image" Target="https://www2.bancobrasil.com.br/aapf/imagens/cartao/fatura/ourocard_barraLaranja.gif" TargetMode="External"/><Relationship Id="rId19" Type="http://schemas.openxmlformats.org/officeDocument/2006/relationships/image" Target="https://www2.bancobrasil.com.br/aapf/imagens/cartao/fatura/ourocard_barraAzul.gif" TargetMode="External"/><Relationship Id="rId224" Type="http://schemas.openxmlformats.org/officeDocument/2006/relationships/image" Target="https://www2.bancobrasil.com.br/aapf/imagens/cartao/fatura/ourocard_linhaAzul.gif" TargetMode="External"/><Relationship Id="rId245" Type="http://schemas.openxmlformats.org/officeDocument/2006/relationships/image" Target="https://www2.bancobrasil.com.br/aapf/imagens/cartao/fatura/ourocard_barraAzul.gif" TargetMode="External"/><Relationship Id="rId266" Type="http://schemas.openxmlformats.org/officeDocument/2006/relationships/image" Target="https://www2.bancobrasil.com.br/aapf/imagens/cartao/fatura/ourocard_barraAzul.gif" TargetMode="External"/><Relationship Id="rId287" Type="http://schemas.openxmlformats.org/officeDocument/2006/relationships/image" Target="https://www2.bancobrasil.com.br/aapf/imagens/cartao/fatura/ourocard_barraAzul.gif" TargetMode="External"/><Relationship Id="rId410" Type="http://schemas.openxmlformats.org/officeDocument/2006/relationships/image" Target="https://www2.bancobrasil.com.br/aapf/imagens/cartao/fatura/ourocard_barraLaranja.gif" TargetMode="External"/><Relationship Id="rId431" Type="http://schemas.openxmlformats.org/officeDocument/2006/relationships/image" Target="https://www2.bancobrasil.com.br/aapf/imagens/cartao/fatura/ourocard_barraAzul.gif" TargetMode="External"/><Relationship Id="rId30" Type="http://schemas.openxmlformats.org/officeDocument/2006/relationships/image" Target="https://www2.bancobrasil.com.br/aapf/imagens/cartao/fatura/ourocard_barraAzul.gif" TargetMode="External"/><Relationship Id="rId105" Type="http://schemas.openxmlformats.org/officeDocument/2006/relationships/image" Target="https://www2.bancobrasil.com.br/aapf/imagens/cartao/fatura/ourocard_barraAzul.gif" TargetMode="External"/><Relationship Id="rId126" Type="http://schemas.openxmlformats.org/officeDocument/2006/relationships/image" Target="https://www2.bancobrasil.com.br/aapf/imagens/cartao/fatura/ourocard_barraAzul.gif" TargetMode="External"/><Relationship Id="rId147" Type="http://schemas.openxmlformats.org/officeDocument/2006/relationships/image" Target="https://www2.bancobrasil.com.br/aapf/imagens/cartao/fatura/ourocard_barraLaranja.gif" TargetMode="External"/><Relationship Id="rId168" Type="http://schemas.openxmlformats.org/officeDocument/2006/relationships/image" Target="https://www2.bancobrasil.com.br/aapf/imagens/cartao/fatura/ourocard_linhaAzul.gif" TargetMode="External"/><Relationship Id="rId312" Type="http://schemas.openxmlformats.org/officeDocument/2006/relationships/image" Target="https://www2.bancobrasil.com.br/aapf/imagens/cartao/fatura/ourocard_barraAzul.gif" TargetMode="External"/><Relationship Id="rId333" Type="http://schemas.openxmlformats.org/officeDocument/2006/relationships/image" Target="https://www2.bancobrasil.com.br/aapf/imagens/cartao/fatura/ourocard_barraLaranja.gif" TargetMode="External"/><Relationship Id="rId354" Type="http://schemas.openxmlformats.org/officeDocument/2006/relationships/image" Target="https://www2.bancobrasil.com.br/aapf/imagens/cartao/fatura/ourocard_barraAzul.gif" TargetMode="External"/><Relationship Id="rId51" Type="http://schemas.openxmlformats.org/officeDocument/2006/relationships/image" Target="https://www2.bancobrasil.com.br/aapf/imagens/cartao/fatura/ourocard_barraAzul.gif" TargetMode="External"/><Relationship Id="rId72" Type="http://schemas.openxmlformats.org/officeDocument/2006/relationships/image" Target="https://www2.bancobrasil.com.br/aapf/imagens/cartao/fatura/ourocard_barraLaranja.gif" TargetMode="External"/><Relationship Id="rId93" Type="http://schemas.openxmlformats.org/officeDocument/2006/relationships/image" Target="https://www2.bancobrasil.com.br/aapf/imagens/cartao/fatura/ourocard_barraAzul.gif" TargetMode="External"/><Relationship Id="rId189" Type="http://schemas.openxmlformats.org/officeDocument/2006/relationships/image" Target="https://www2.bancobrasil.com.br/aapf/imagens/cartao/fatura/ourocard_barraAzul.gif" TargetMode="External"/><Relationship Id="rId375" Type="http://schemas.openxmlformats.org/officeDocument/2006/relationships/image" Target="https://www2.bancobrasil.com.br/aapf/imagens/cartao/fatura/ourocard_barraAzul.gif" TargetMode="External"/><Relationship Id="rId396" Type="http://schemas.openxmlformats.org/officeDocument/2006/relationships/image" Target="https://www2.bancobrasil.com.br/aapf/imagens/cartao/fatura/ourocard_barraLaranja.gif" TargetMode="External"/><Relationship Id="rId3" Type="http://schemas.openxmlformats.org/officeDocument/2006/relationships/webSettings" Target="webSettings.xml"/><Relationship Id="rId214" Type="http://schemas.openxmlformats.org/officeDocument/2006/relationships/image" Target="https://www2.bancobrasil.com.br/aapf/imagens/cartao/fatura/ourocard_sinal_subtracao.gif" TargetMode="External"/><Relationship Id="rId235" Type="http://schemas.openxmlformats.org/officeDocument/2006/relationships/image" Target="https://www2.bancobrasil.com.br/aapf/imagens/cartao/fatura/ourocard_seuCartao.jpg" TargetMode="External"/><Relationship Id="rId256" Type="http://schemas.openxmlformats.org/officeDocument/2006/relationships/image" Target="https://www2.bancobrasil.com.br/aapf/imagens/cartao/fatura/ourocard_barraAzul.gif" TargetMode="External"/><Relationship Id="rId277" Type="http://schemas.openxmlformats.org/officeDocument/2006/relationships/image" Target="https://www2.bancobrasil.com.br/aapf/imagens/cartao/fatura/ourocard_barraAzul.gif" TargetMode="External"/><Relationship Id="rId298" Type="http://schemas.openxmlformats.org/officeDocument/2006/relationships/image" Target="https://www2.bancobrasil.com.br/aapf/imagens/cartao/fatura/ourocard_barraLaranja.gif" TargetMode="External"/><Relationship Id="rId400" Type="http://schemas.openxmlformats.org/officeDocument/2006/relationships/image" Target="https://www2.bancobrasil.com.br/aapf/imagens/cartao/fatura/ourocard_barraLaranja.gif" TargetMode="External"/><Relationship Id="rId421" Type="http://schemas.openxmlformats.org/officeDocument/2006/relationships/image" Target="https://www2.bancobrasil.com.br/aapf/imagens/cartao/fatura/ourocard_linhaAzul.gif" TargetMode="External"/><Relationship Id="rId116" Type="http://schemas.openxmlformats.org/officeDocument/2006/relationships/image" Target="https://www2.bancobrasil.com.br/aapf/imagens/cartao/fatura/ourocard_barraAzul.gif" TargetMode="External"/><Relationship Id="rId137" Type="http://schemas.openxmlformats.org/officeDocument/2006/relationships/image" Target="https://www2.bancobrasil.com.br/aapf/imagens/cartao/fatura/ourocard_barraLaranja.gif" TargetMode="External"/><Relationship Id="rId158" Type="http://schemas.openxmlformats.org/officeDocument/2006/relationships/image" Target="https://www2.bancobrasil.com.br/aapf/imagens/cartao/fatura/ourocard_barraLaranja.gif" TargetMode="External"/><Relationship Id="rId302" Type="http://schemas.openxmlformats.org/officeDocument/2006/relationships/image" Target="https://www2.bancobrasil.com.br/aapf/imagens/cartao/fatura/ourocard_barraAzul.gif" TargetMode="External"/><Relationship Id="rId323" Type="http://schemas.openxmlformats.org/officeDocument/2006/relationships/image" Target="https://www2.bancobrasil.com.br/aapf/imagens/cartao/fatura/ourocard_barraLaranja.gif" TargetMode="External"/><Relationship Id="rId344" Type="http://schemas.openxmlformats.org/officeDocument/2006/relationships/image" Target="https://www2.bancobrasil.com.br/aapf/imagens/cartao/fatura/ourocard_barraAzul.gif" TargetMode="External"/><Relationship Id="rId20" Type="http://schemas.openxmlformats.org/officeDocument/2006/relationships/image" Target="https://www2.bancobrasil.com.br/aapf/imagens/cartao/fatura/ourocard_barraAzul.gif" TargetMode="External"/><Relationship Id="rId41" Type="http://schemas.openxmlformats.org/officeDocument/2006/relationships/image" Target="https://www2.bancobrasil.com.br/aapf/imagens/cartao/fatura/ourocard_barraAzul.gif" TargetMode="External"/><Relationship Id="rId62" Type="http://schemas.openxmlformats.org/officeDocument/2006/relationships/image" Target="https://www2.bancobrasil.com.br/aapf/imagens/cartao/fatura/ourocard_barraLaranja.gif" TargetMode="External"/><Relationship Id="rId83" Type="http://schemas.openxmlformats.org/officeDocument/2006/relationships/image" Target="https://www2.bancobrasil.com.br/aapf/imagens/cartao/fatura/ourocard_barraAzul.gif" TargetMode="External"/><Relationship Id="rId179" Type="http://schemas.openxmlformats.org/officeDocument/2006/relationships/image" Target="https://www2.bancobrasil.com.br/aapf/imagens/cartao/fatura/ourocard_linhaAzul.gif" TargetMode="External"/><Relationship Id="rId365" Type="http://schemas.openxmlformats.org/officeDocument/2006/relationships/image" Target="https://www2.bancobrasil.com.br/aapf/imagens/cartao/fatura/ourocard_barraAzul.gif" TargetMode="External"/><Relationship Id="rId386" Type="http://schemas.openxmlformats.org/officeDocument/2006/relationships/image" Target="https://www2.bancobrasil.com.br/aapf/imagens/cartao/fatura/ourocard_linhaAzul.gif" TargetMode="External"/><Relationship Id="rId190" Type="http://schemas.openxmlformats.org/officeDocument/2006/relationships/image" Target="https://www2.bancobrasil.com.br/aapf/imagens/cartao/fatura/ourocard_barraAzul.gif" TargetMode="External"/><Relationship Id="rId204" Type="http://schemas.openxmlformats.org/officeDocument/2006/relationships/image" Target="https://www2.bancobrasil.com.br/aapf/imagens/cartao/fatura/ourocard_linhaAzul.gif" TargetMode="External"/><Relationship Id="rId225" Type="http://schemas.openxmlformats.org/officeDocument/2006/relationships/image" Target="https://www2.bancobrasil.com.br/aapf/imagens/cartao/fatura/ourocard_barraLaranja.gif" TargetMode="External"/><Relationship Id="rId246" Type="http://schemas.openxmlformats.org/officeDocument/2006/relationships/image" Target="https://www2.bancobrasil.com.br/aapf/imagens/cartao/fatura/ourocard_barraAzul.gif" TargetMode="External"/><Relationship Id="rId267" Type="http://schemas.openxmlformats.org/officeDocument/2006/relationships/image" Target="https://www2.bancobrasil.com.br/aapf/imagens/cartao/fatura/ourocard_barraAzul.gif" TargetMode="External"/><Relationship Id="rId288" Type="http://schemas.openxmlformats.org/officeDocument/2006/relationships/image" Target="https://www2.bancobrasil.com.br/aapf/imagens/cartao/fatura/ourocard_barraLaranja.gif" TargetMode="External"/><Relationship Id="rId411" Type="http://schemas.openxmlformats.org/officeDocument/2006/relationships/image" Target="https://www2.bancobrasil.com.br/aapf/imagens/cartao/fatura/ourocard_barraAzul.gif" TargetMode="External"/><Relationship Id="rId432" Type="http://schemas.openxmlformats.org/officeDocument/2006/relationships/image" Target="https://www2.bancobrasil.com.br/aapf/imagens/cartao/fatura/ourocard_barraAzul.gif" TargetMode="External"/><Relationship Id="rId106" Type="http://schemas.openxmlformats.org/officeDocument/2006/relationships/image" Target="https://www2.bancobrasil.com.br/aapf/imagens/cartao/fatura/ourocard_barraAzul.gif" TargetMode="External"/><Relationship Id="rId127" Type="http://schemas.openxmlformats.org/officeDocument/2006/relationships/image" Target="https://www2.bancobrasil.com.br/aapf/imagens/cartao/fatura/ourocard_barraLaranja.gif" TargetMode="External"/><Relationship Id="rId313" Type="http://schemas.openxmlformats.org/officeDocument/2006/relationships/image" Target="https://www2.bancobrasil.com.br/aapf/imagens/cartao/fatura/ourocard_barraLaranja.gif" TargetMode="External"/><Relationship Id="rId10" Type="http://schemas.openxmlformats.org/officeDocument/2006/relationships/image" Target="https://www2.bancobrasil.com.br/aapf/imagens/cartao/fatura/ourocard_setaAmarela.gif" TargetMode="External"/><Relationship Id="rId31" Type="http://schemas.openxmlformats.org/officeDocument/2006/relationships/image" Target="https://www2.bancobrasil.com.br/aapf/imagens/cartao/fatura/ourocard_barraAzul.gif" TargetMode="External"/><Relationship Id="rId52" Type="http://schemas.openxmlformats.org/officeDocument/2006/relationships/image" Target="https://www2.bancobrasil.com.br/aapf/imagens/cartao/fatura/ourocard_barraLaranja.gif" TargetMode="External"/><Relationship Id="rId73" Type="http://schemas.openxmlformats.org/officeDocument/2006/relationships/image" Target="https://www2.bancobrasil.com.br/aapf/imagens/cartao/fatura/ourocard_barraAzul.gif" TargetMode="External"/><Relationship Id="rId94" Type="http://schemas.openxmlformats.org/officeDocument/2006/relationships/image" Target="https://www2.bancobrasil.com.br/aapf/imagens/cartao/fatura/ourocard_barraAzul.gif" TargetMode="External"/><Relationship Id="rId148" Type="http://schemas.openxmlformats.org/officeDocument/2006/relationships/image" Target="https://www2.bancobrasil.com.br/aapf/imagens/cartao/fatura/ourocard_barraAzul.gif" TargetMode="External"/><Relationship Id="rId169" Type="http://schemas.openxmlformats.org/officeDocument/2006/relationships/image" Target="https://www2.bancobrasil.com.br/aapf/imagens/cartao/fatura/ourocard_barraLaranja.gif" TargetMode="External"/><Relationship Id="rId334" Type="http://schemas.openxmlformats.org/officeDocument/2006/relationships/image" Target="https://www2.bancobrasil.com.br/aapf/imagens/cartao/fatura/ourocard_barraAzul.gif" TargetMode="External"/><Relationship Id="rId355" Type="http://schemas.openxmlformats.org/officeDocument/2006/relationships/image" Target="https://www2.bancobrasil.com.br/aapf/imagens/cartao/fatura/ourocard_barraAzul.gif" TargetMode="External"/><Relationship Id="rId376" Type="http://schemas.openxmlformats.org/officeDocument/2006/relationships/image" Target="https://www2.bancobrasil.com.br/aapf/imagens/cartao/fatura/ourocard_barraAzul.gif" TargetMode="External"/><Relationship Id="rId397" Type="http://schemas.openxmlformats.org/officeDocument/2006/relationships/image" Target="https://www2.bancobrasil.com.br/aapf/imagens/cartao/fatura/ourocard_barraLaranja.gif" TargetMode="External"/><Relationship Id="rId4" Type="http://schemas.openxmlformats.org/officeDocument/2006/relationships/image" Target="media/image1.jpeg"/><Relationship Id="rId180" Type="http://schemas.openxmlformats.org/officeDocument/2006/relationships/image" Target="https://www2.bancobrasil.com.br/aapf/imagens/cartao/fatura/ourocard_barraAzul.gif" TargetMode="External"/><Relationship Id="rId215" Type="http://schemas.openxmlformats.org/officeDocument/2006/relationships/image" Target="https://www2.bancobrasil.com.br/aapf/imagens/cartao/fatura/ourocard_sinal_igualdade.gif" TargetMode="External"/><Relationship Id="rId236" Type="http://schemas.openxmlformats.org/officeDocument/2006/relationships/image" Target="https://www2.bancobrasil.com.br/aapf/imagens/cartao/fatura/ourocard_setaAzul.gif" TargetMode="External"/><Relationship Id="rId257" Type="http://schemas.openxmlformats.org/officeDocument/2006/relationships/image" Target="https://www2.bancobrasil.com.br/aapf/imagens/cartao/fatura/ourocard_barraAzul.gif" TargetMode="External"/><Relationship Id="rId278" Type="http://schemas.openxmlformats.org/officeDocument/2006/relationships/image" Target="https://www2.bancobrasil.com.br/aapf/imagens/cartao/fatura/ourocard_barraLaranja.gif" TargetMode="External"/><Relationship Id="rId401" Type="http://schemas.openxmlformats.org/officeDocument/2006/relationships/image" Target="https://www2.bancobrasil.com.br/aapf/imagens/cartao/fatura/ourocard_barraLaranja.gif" TargetMode="External"/><Relationship Id="rId422" Type="http://schemas.openxmlformats.org/officeDocument/2006/relationships/image" Target="https://www2.bancobrasil.com.br/aapf/imagens/cartao/fatura/ourocard_linhaAzul.gif" TargetMode="External"/><Relationship Id="rId303" Type="http://schemas.openxmlformats.org/officeDocument/2006/relationships/image" Target="https://www2.bancobrasil.com.br/aapf/imagens/cartao/fatura/ourocard_barraLaranja.gif" TargetMode="External"/><Relationship Id="rId42" Type="http://schemas.openxmlformats.org/officeDocument/2006/relationships/image" Target="https://www2.bancobrasil.com.br/aapf/imagens/cartao/fatura/ourocard_barraLaranja.gif" TargetMode="External"/><Relationship Id="rId84" Type="http://schemas.openxmlformats.org/officeDocument/2006/relationships/image" Target="https://www2.bancobrasil.com.br/aapf/imagens/cartao/fatura/ourocard_barraAzul.gif" TargetMode="External"/><Relationship Id="rId138" Type="http://schemas.openxmlformats.org/officeDocument/2006/relationships/image" Target="https://www2.bancobrasil.com.br/aapf/imagens/cartao/fatura/ourocard_barraAzul.gif" TargetMode="External"/><Relationship Id="rId345" Type="http://schemas.openxmlformats.org/officeDocument/2006/relationships/image" Target="https://www2.bancobrasil.com.br/aapf/imagens/cartao/fatura/ourocard_barraAzul.gif" TargetMode="External"/><Relationship Id="rId387" Type="http://schemas.openxmlformats.org/officeDocument/2006/relationships/image" Target="https://www2.bancobrasil.com.br/aapf/imagens/cartao/fatura/ourocard_barraLaranja.gif" TargetMode="External"/><Relationship Id="rId191" Type="http://schemas.openxmlformats.org/officeDocument/2006/relationships/image" Target="https://www2.bancobrasil.com.br/aapf/imagens/cartao/fatura/ourocard_barraAzul.gif" TargetMode="External"/><Relationship Id="rId205" Type="http://schemas.openxmlformats.org/officeDocument/2006/relationships/image" Target="https://www2.bancobrasil.com.br/aapf/imagens/cartao/fatura/ourocard_linhaAzul.gif" TargetMode="External"/><Relationship Id="rId247" Type="http://schemas.openxmlformats.org/officeDocument/2006/relationships/image" Target="https://www2.bancobrasil.com.br/aapf/imagens/cartao/fatura/ourocard_barraAzul.gif" TargetMode="External"/><Relationship Id="rId412" Type="http://schemas.openxmlformats.org/officeDocument/2006/relationships/image" Target="https://www2.bancobrasil.com.br/aapf/imagens/cartao/fatura/ourocard_barraAzul.gif" TargetMode="External"/><Relationship Id="rId107" Type="http://schemas.openxmlformats.org/officeDocument/2006/relationships/image" Target="https://www2.bancobrasil.com.br/aapf/imagens/cartao/fatura/ourocard_barraLaranja.gif" TargetMode="External"/><Relationship Id="rId289" Type="http://schemas.openxmlformats.org/officeDocument/2006/relationships/image" Target="https://www2.bancobrasil.com.br/aapf/imagens/cartao/fatura/ourocard_barraAzul.gif" TargetMode="External"/><Relationship Id="rId11" Type="http://schemas.openxmlformats.org/officeDocument/2006/relationships/image" Target="https://www2.bancobrasil.com.br/aapf/imagens/cartao/fatura/ourocard_setaAmarela.gif" TargetMode="External"/><Relationship Id="rId53" Type="http://schemas.openxmlformats.org/officeDocument/2006/relationships/image" Target="https://www2.bancobrasil.com.br/aapf/imagens/cartao/fatura/ourocard_barraAzul.gif" TargetMode="External"/><Relationship Id="rId149" Type="http://schemas.openxmlformats.org/officeDocument/2006/relationships/image" Target="https://www2.bancobrasil.com.br/aapf/imagens/cartao/fatura/ourocard_barraAzul.gif" TargetMode="External"/><Relationship Id="rId314" Type="http://schemas.openxmlformats.org/officeDocument/2006/relationships/image" Target="https://www2.bancobrasil.com.br/aapf/imagens/cartao/fatura/ourocard_barraAzul.gif" TargetMode="External"/><Relationship Id="rId356" Type="http://schemas.openxmlformats.org/officeDocument/2006/relationships/image" Target="https://www2.bancobrasil.com.br/aapf/imagens/cartao/fatura/ourocard_barraAzul.gif" TargetMode="External"/><Relationship Id="rId398" Type="http://schemas.openxmlformats.org/officeDocument/2006/relationships/image" Target="https://www2.bancobrasil.com.br/aapf/imagens/cartao/fatura/ourocard_barraLaranja.gif" TargetMode="External"/><Relationship Id="rId95" Type="http://schemas.openxmlformats.org/officeDocument/2006/relationships/image" Target="https://www2.bancobrasil.com.br/aapf/imagens/cartao/fatura/ourocard_barraAzul.gif" TargetMode="External"/><Relationship Id="rId160" Type="http://schemas.openxmlformats.org/officeDocument/2006/relationships/image" Target="https://www2.bancobrasil.com.br/aapf/imagens/cartao/fatura/ourocard_barraLaranja.gif" TargetMode="External"/><Relationship Id="rId216" Type="http://schemas.openxmlformats.org/officeDocument/2006/relationships/image" Target="media/image11.png"/><Relationship Id="rId423" Type="http://schemas.openxmlformats.org/officeDocument/2006/relationships/image" Target="https://www2.bancobrasil.com.br/aapf/imagens/cartao/fatura/ourocard_linhaAzul.gif" TargetMode="External"/><Relationship Id="rId258" Type="http://schemas.openxmlformats.org/officeDocument/2006/relationships/image" Target="https://www2.bancobrasil.com.br/aapf/imagens/cartao/fatura/ourocard_barraLaranja.gif" TargetMode="External"/><Relationship Id="rId22" Type="http://schemas.openxmlformats.org/officeDocument/2006/relationships/image" Target="https://www2.bancobrasil.com.br/aapf/imagens/cartao/fatura/ourocard_barraLaranja.gif" TargetMode="External"/><Relationship Id="rId64" Type="http://schemas.openxmlformats.org/officeDocument/2006/relationships/image" Target="https://www2.bancobrasil.com.br/aapf/imagens/cartao/fatura/ourocard_barraAzul.gif" TargetMode="External"/><Relationship Id="rId118" Type="http://schemas.openxmlformats.org/officeDocument/2006/relationships/image" Target="https://www2.bancobrasil.com.br/aapf/imagens/cartao/fatura/ourocard_barraAzul.gif" TargetMode="External"/><Relationship Id="rId325" Type="http://schemas.openxmlformats.org/officeDocument/2006/relationships/image" Target="https://www2.bancobrasil.com.br/aapf/imagens/cartao/fatura/ourocard_barraAzul.gif" TargetMode="External"/><Relationship Id="rId367" Type="http://schemas.openxmlformats.org/officeDocument/2006/relationships/image" Target="https://www2.bancobrasil.com.br/aapf/imagens/cartao/fatura/ourocard_barraAzul.gif" TargetMode="External"/><Relationship Id="rId171" Type="http://schemas.openxmlformats.org/officeDocument/2006/relationships/image" Target="https://www2.bancobrasil.com.br/aapf/imagens/cartao/fatura/ourocard_barraLaranja.gif" TargetMode="External"/><Relationship Id="rId227" Type="http://schemas.openxmlformats.org/officeDocument/2006/relationships/image" Target="https://www2.bancobrasil.com.br/aapf/imagens/cartao/fatura/ourocard_barraAzul.gi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0</TotalTime>
  <Pages>2</Pages>
  <Words>8909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XP sp3</dc:creator>
  <cp:keywords/>
  <dc:description/>
  <cp:lastModifiedBy>XP sp3</cp:lastModifiedBy>
  <cp:revision>2</cp:revision>
  <dcterms:created xsi:type="dcterms:W3CDTF">2010-05-26T19:22:00Z</dcterms:created>
  <dcterms:modified xsi:type="dcterms:W3CDTF">2010-05-26T19:22:00Z</dcterms:modified>
</cp:coreProperties>
</file>